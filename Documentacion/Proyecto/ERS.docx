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388" w:rsidRPr="006E1BED" w:rsidRDefault="00105388" w:rsidP="00E201CB">
      <w:pPr>
        <w:spacing w:line="240" w:lineRule="auto"/>
        <w:jc w:val="center"/>
        <w:rPr>
          <w:rFonts w:ascii="Arial" w:hAnsi="Arial" w:cs="Arial"/>
          <w:b/>
          <w:sz w:val="36"/>
          <w:szCs w:val="36"/>
          <w:u w:val="single"/>
        </w:rPr>
      </w:pPr>
    </w:p>
    <w:p w:rsidR="00105388" w:rsidRPr="00702488" w:rsidRDefault="00105388"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05388" w:rsidRPr="00702488" w:rsidRDefault="00105388"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05388" w:rsidRPr="00702488" w:rsidRDefault="00105388" w:rsidP="00E201CB">
      <w:pPr>
        <w:spacing w:line="240" w:lineRule="auto"/>
        <w:ind w:left="57"/>
        <w:jc w:val="center"/>
        <w:rPr>
          <w:rFonts w:ascii="Arial" w:hAnsi="Arial" w:cs="Arial"/>
          <w:b/>
          <w:sz w:val="32"/>
          <w:szCs w:val="32"/>
        </w:rPr>
      </w:pPr>
      <w:r w:rsidRPr="00702488">
        <w:rPr>
          <w:rFonts w:ascii="Arial" w:hAnsi="Arial" w:cs="Arial"/>
          <w:b/>
          <w:sz w:val="32"/>
          <w:szCs w:val="32"/>
        </w:rPr>
        <w:t>Documento de Especificación de Requerimientos</w:t>
      </w:r>
    </w:p>
    <w:p w:rsidR="00105388" w:rsidRPr="00702488" w:rsidRDefault="00105388" w:rsidP="00E201CB">
      <w:pPr>
        <w:autoSpaceDE w:val="0"/>
        <w:autoSpaceDN w:val="0"/>
        <w:adjustRightInd w:val="0"/>
        <w:spacing w:after="0" w:line="240" w:lineRule="auto"/>
        <w:rPr>
          <w:rFonts w:cs="Calibri"/>
          <w:b/>
          <w:bCs/>
        </w:rPr>
      </w:pPr>
    </w:p>
    <w:p w:rsidR="00105388" w:rsidRPr="00702488" w:rsidRDefault="00105388" w:rsidP="00E201CB">
      <w:pPr>
        <w:autoSpaceDE w:val="0"/>
        <w:autoSpaceDN w:val="0"/>
        <w:adjustRightInd w:val="0"/>
        <w:spacing w:after="0" w:line="240" w:lineRule="auto"/>
        <w:rPr>
          <w:rFonts w:cs="Calibri"/>
          <w:b/>
          <w:bCs/>
        </w:rPr>
      </w:pPr>
    </w:p>
    <w:p w:rsidR="00105388" w:rsidRPr="00702488" w:rsidRDefault="00105388" w:rsidP="00E201CB">
      <w:pPr>
        <w:autoSpaceDE w:val="0"/>
        <w:autoSpaceDN w:val="0"/>
        <w:adjustRightInd w:val="0"/>
        <w:spacing w:after="0" w:line="240" w:lineRule="auto"/>
        <w:rPr>
          <w:rFonts w:cs="Calibri"/>
        </w:rPr>
      </w:pPr>
      <w:r w:rsidRPr="00702488">
        <w:rPr>
          <w:rFonts w:cs="Calibri"/>
          <w:b/>
          <w:bCs/>
        </w:rPr>
        <w:t>Empresa</w:t>
      </w:r>
    </w:p>
    <w:p w:rsidR="00105388" w:rsidRPr="00702488" w:rsidRDefault="00105388" w:rsidP="00E201CB">
      <w:r w:rsidRPr="00702488">
        <w:t>Coming S.A.</w:t>
      </w:r>
    </w:p>
    <w:p w:rsidR="00105388" w:rsidRPr="00702488" w:rsidRDefault="00105388" w:rsidP="00E201CB">
      <w:pPr>
        <w:autoSpaceDE w:val="0"/>
        <w:autoSpaceDN w:val="0"/>
        <w:adjustRightInd w:val="0"/>
        <w:spacing w:after="0" w:line="240" w:lineRule="auto"/>
        <w:rPr>
          <w:rFonts w:cs="Calibri"/>
        </w:rPr>
      </w:pPr>
      <w:r w:rsidRPr="00702488">
        <w:rPr>
          <w:rFonts w:cs="Calibri"/>
          <w:b/>
          <w:bCs/>
        </w:rPr>
        <w:t>Actividad</w:t>
      </w:r>
    </w:p>
    <w:p w:rsidR="00105388" w:rsidRPr="00702488" w:rsidRDefault="00105388" w:rsidP="00E201CB">
      <w:r w:rsidRPr="00702488">
        <w:t>Servicios de telecomunicaciones.</w:t>
      </w:r>
    </w:p>
    <w:p w:rsidR="00105388" w:rsidRPr="00702488" w:rsidRDefault="00105388" w:rsidP="00E201CB">
      <w:pPr>
        <w:spacing w:line="240" w:lineRule="auto"/>
      </w:pPr>
      <w:r w:rsidRPr="00702488">
        <w:rPr>
          <w:rFonts w:cs="Calibri"/>
          <w:b/>
          <w:bCs/>
        </w:rPr>
        <w:t>Proyecto</w:t>
      </w:r>
      <w:r w:rsidRPr="00702488">
        <w:br/>
        <w:t>Gestión de instalación y mantenimiento de antenas de telecomunicaciones.</w:t>
      </w:r>
    </w:p>
    <w:p w:rsidR="00105388" w:rsidRPr="00702488" w:rsidRDefault="00105388" w:rsidP="00E201CB">
      <w:pPr>
        <w:spacing w:line="240" w:lineRule="auto"/>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05388" w:rsidRPr="00702488" w:rsidRDefault="00105388" w:rsidP="00E201CB">
      <w:pPr>
        <w:spacing w:line="240" w:lineRule="auto"/>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05388" w:rsidRPr="00702488" w:rsidRDefault="00105388" w:rsidP="00E201CB">
      <w:pPr>
        <w:spacing w:line="240" w:lineRule="auto"/>
        <w:rPr>
          <w:rFonts w:cs="Calibri"/>
          <w:b/>
        </w:rPr>
      </w:pPr>
    </w:p>
    <w:p w:rsidR="00105388" w:rsidRPr="00702488" w:rsidRDefault="00105388" w:rsidP="00E201CB">
      <w:pPr>
        <w:spacing w:line="240" w:lineRule="auto"/>
        <w:rPr>
          <w:rFonts w:cs="Calibri"/>
          <w:b/>
        </w:rPr>
      </w:pPr>
      <w:r w:rsidRPr="00702488">
        <w:rPr>
          <w:rFonts w:cs="Calibri"/>
          <w:b/>
        </w:rPr>
        <w:t>Curso 4K4 - Año 2012</w:t>
      </w:r>
    </w:p>
    <w:p w:rsidR="00105388" w:rsidRPr="00702488" w:rsidRDefault="00105388" w:rsidP="00B07514"/>
    <w:p w:rsidR="00105388" w:rsidRPr="00702488" w:rsidRDefault="00105388" w:rsidP="00126B24">
      <w:pPr>
        <w:sectPr w:rsidR="00105388" w:rsidRPr="00702488" w:rsidSect="006E1BED">
          <w:footerReference w:type="default" r:id="rId7"/>
          <w:pgSz w:w="12240" w:h="15840"/>
          <w:pgMar w:top="1417" w:right="1701" w:bottom="1417" w:left="1701" w:header="708" w:footer="708" w:gutter="0"/>
          <w:pgNumType w:start="2"/>
          <w:cols w:space="708"/>
          <w:docGrid w:linePitch="360"/>
        </w:sectPr>
      </w:pPr>
    </w:p>
    <w:p w:rsidR="00105388" w:rsidRPr="00702488" w:rsidRDefault="00105388" w:rsidP="00126B24">
      <w:pPr>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105388" w:rsidRPr="00701C1F" w:rsidTr="0039005C">
        <w:trPr>
          <w:cantSplit/>
          <w:tblHeader/>
          <w:jc w:val="center"/>
        </w:trPr>
        <w:tc>
          <w:tcPr>
            <w:tcW w:w="1421" w:type="dxa"/>
            <w:shd w:val="clear" w:color="auto" w:fill="E6E6E6"/>
          </w:tcPr>
          <w:p w:rsidR="00105388" w:rsidRPr="00701C1F" w:rsidRDefault="00105388" w:rsidP="0039005C">
            <w:pPr>
              <w:spacing w:line="240" w:lineRule="auto"/>
              <w:rPr>
                <w:rFonts w:cs="Calibri"/>
                <w:sz w:val="20"/>
              </w:rPr>
            </w:pPr>
            <w:r w:rsidRPr="00701C1F">
              <w:rPr>
                <w:rFonts w:cs="Calibri"/>
                <w:sz w:val="20"/>
              </w:rPr>
              <w:t>Fecha</w:t>
            </w:r>
          </w:p>
        </w:tc>
        <w:tc>
          <w:tcPr>
            <w:tcW w:w="1133" w:type="dxa"/>
            <w:shd w:val="clear" w:color="auto" w:fill="E6E6E6"/>
          </w:tcPr>
          <w:p w:rsidR="00105388" w:rsidRPr="00701C1F" w:rsidRDefault="00105388" w:rsidP="0039005C">
            <w:pPr>
              <w:spacing w:line="240" w:lineRule="auto"/>
              <w:rPr>
                <w:rFonts w:cs="Calibri"/>
                <w:sz w:val="20"/>
              </w:rPr>
            </w:pPr>
            <w:r w:rsidRPr="00701C1F">
              <w:rPr>
                <w:rFonts w:cs="Calibri"/>
                <w:sz w:val="20"/>
              </w:rPr>
              <w:t>Versión</w:t>
            </w:r>
          </w:p>
        </w:tc>
        <w:tc>
          <w:tcPr>
            <w:tcW w:w="5653" w:type="dxa"/>
            <w:shd w:val="clear" w:color="auto" w:fill="E6E6E6"/>
          </w:tcPr>
          <w:p w:rsidR="00105388" w:rsidRPr="00701C1F" w:rsidRDefault="00105388" w:rsidP="0039005C">
            <w:pPr>
              <w:spacing w:line="240" w:lineRule="auto"/>
              <w:rPr>
                <w:rFonts w:cs="Calibri"/>
                <w:sz w:val="20"/>
              </w:rPr>
            </w:pPr>
            <w:r w:rsidRPr="00701C1F">
              <w:rPr>
                <w:rFonts w:cs="Calibri"/>
                <w:sz w:val="20"/>
              </w:rPr>
              <w:t>Descripción</w:t>
            </w:r>
          </w:p>
        </w:tc>
        <w:tc>
          <w:tcPr>
            <w:tcW w:w="1913" w:type="dxa"/>
            <w:shd w:val="clear" w:color="auto" w:fill="E6E6E6"/>
          </w:tcPr>
          <w:p w:rsidR="00105388" w:rsidRPr="00701C1F" w:rsidRDefault="00105388" w:rsidP="0039005C">
            <w:pPr>
              <w:spacing w:line="240" w:lineRule="auto"/>
              <w:rPr>
                <w:rFonts w:cs="Calibri"/>
                <w:sz w:val="20"/>
              </w:rPr>
            </w:pPr>
            <w:r w:rsidRPr="00701C1F">
              <w:rPr>
                <w:rFonts w:cs="Calibri"/>
                <w:sz w:val="20"/>
              </w:rPr>
              <w:t>Autor</w:t>
            </w:r>
          </w:p>
        </w:tc>
      </w:tr>
      <w:tr w:rsidR="00105388" w:rsidRPr="00701C1F" w:rsidTr="0039005C">
        <w:trPr>
          <w:cantSplit/>
          <w:jc w:val="center"/>
        </w:trPr>
        <w:tc>
          <w:tcPr>
            <w:tcW w:w="1421" w:type="dxa"/>
          </w:tcPr>
          <w:p w:rsidR="00105388" w:rsidRPr="00701C1F" w:rsidRDefault="00105388" w:rsidP="0039005C">
            <w:pPr>
              <w:spacing w:line="240" w:lineRule="auto"/>
              <w:rPr>
                <w:iCs/>
                <w:sz w:val="20"/>
              </w:rPr>
            </w:pPr>
            <w:r w:rsidRPr="00701C1F">
              <w:rPr>
                <w:iCs/>
                <w:sz w:val="20"/>
              </w:rPr>
              <w:t>31/05/2012</w:t>
            </w:r>
          </w:p>
        </w:tc>
        <w:tc>
          <w:tcPr>
            <w:tcW w:w="1133" w:type="dxa"/>
          </w:tcPr>
          <w:p w:rsidR="00105388" w:rsidRPr="00701C1F" w:rsidRDefault="00105388" w:rsidP="0039005C">
            <w:pPr>
              <w:spacing w:line="240" w:lineRule="auto"/>
              <w:rPr>
                <w:iCs/>
                <w:sz w:val="20"/>
              </w:rPr>
            </w:pPr>
            <w:r w:rsidRPr="00701C1F">
              <w:rPr>
                <w:iCs/>
                <w:sz w:val="20"/>
              </w:rPr>
              <w:t>0.1</w:t>
            </w:r>
          </w:p>
        </w:tc>
        <w:tc>
          <w:tcPr>
            <w:tcW w:w="5653" w:type="dxa"/>
          </w:tcPr>
          <w:p w:rsidR="00105388" w:rsidRPr="00701C1F" w:rsidRDefault="00105388" w:rsidP="0039005C">
            <w:pPr>
              <w:spacing w:line="240" w:lineRule="auto"/>
              <w:rPr>
                <w:iCs/>
                <w:sz w:val="20"/>
              </w:rPr>
            </w:pPr>
            <w:r w:rsidRPr="00701C1F">
              <w:rPr>
                <w:iCs/>
                <w:sz w:val="20"/>
              </w:rPr>
              <w:t>Borrador</w:t>
            </w:r>
          </w:p>
        </w:tc>
        <w:tc>
          <w:tcPr>
            <w:tcW w:w="1913" w:type="dxa"/>
          </w:tcPr>
          <w:p w:rsidR="00105388" w:rsidRPr="00701C1F" w:rsidRDefault="0010538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rsidP="0039005C">
            <w:pPr>
              <w:spacing w:line="240" w:lineRule="auto"/>
              <w:rPr>
                <w:iCs/>
                <w:sz w:val="20"/>
              </w:rPr>
            </w:pPr>
          </w:p>
        </w:tc>
        <w:tc>
          <w:tcPr>
            <w:tcW w:w="1133" w:type="dxa"/>
          </w:tcPr>
          <w:p w:rsidR="00105388" w:rsidRPr="00701C1F" w:rsidRDefault="00105388" w:rsidP="0039005C">
            <w:pPr>
              <w:spacing w:line="240" w:lineRule="auto"/>
              <w:rPr>
                <w:iCs/>
                <w:sz w:val="20"/>
              </w:rPr>
            </w:pPr>
            <w:r w:rsidRPr="00701C1F">
              <w:rPr>
                <w:iCs/>
                <w:sz w:val="20"/>
              </w:rPr>
              <w:t>1.0</w:t>
            </w:r>
          </w:p>
        </w:tc>
        <w:tc>
          <w:tcPr>
            <w:tcW w:w="5653" w:type="dxa"/>
          </w:tcPr>
          <w:p w:rsidR="00105388" w:rsidRPr="00701C1F" w:rsidRDefault="0010538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05388" w:rsidRPr="00701C1F" w:rsidRDefault="0010538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pPr>
              <w:spacing w:line="240" w:lineRule="auto"/>
              <w:rPr>
                <w:iCs/>
                <w:sz w:val="20"/>
              </w:rPr>
            </w:pPr>
            <w:r w:rsidRPr="00701C1F">
              <w:rPr>
                <w:iCs/>
                <w:sz w:val="20"/>
              </w:rPr>
              <w:t>06/06/2012</w:t>
            </w:r>
          </w:p>
        </w:tc>
        <w:tc>
          <w:tcPr>
            <w:tcW w:w="1133" w:type="dxa"/>
          </w:tcPr>
          <w:p w:rsidR="00105388" w:rsidRPr="00701C1F" w:rsidRDefault="00105388">
            <w:pPr>
              <w:spacing w:line="240" w:lineRule="auto"/>
              <w:rPr>
                <w:iCs/>
                <w:sz w:val="20"/>
              </w:rPr>
            </w:pPr>
            <w:r w:rsidRPr="00701C1F">
              <w:rPr>
                <w:iCs/>
                <w:sz w:val="20"/>
              </w:rPr>
              <w:t>1.1</w:t>
            </w:r>
          </w:p>
        </w:tc>
        <w:tc>
          <w:tcPr>
            <w:tcW w:w="5653" w:type="dxa"/>
          </w:tcPr>
          <w:p w:rsidR="00105388" w:rsidRPr="00701C1F" w:rsidRDefault="0010538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05388" w:rsidRPr="00701C1F" w:rsidRDefault="0010538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pPr>
              <w:spacing w:line="240" w:lineRule="auto"/>
              <w:rPr>
                <w:iCs/>
                <w:sz w:val="20"/>
              </w:rPr>
            </w:pPr>
            <w:r w:rsidRPr="00701C1F">
              <w:rPr>
                <w:iCs/>
                <w:sz w:val="20"/>
              </w:rPr>
              <w:t>19/06/2012</w:t>
            </w:r>
          </w:p>
        </w:tc>
        <w:tc>
          <w:tcPr>
            <w:tcW w:w="1133" w:type="dxa"/>
          </w:tcPr>
          <w:p w:rsidR="00105388" w:rsidRPr="00701C1F" w:rsidRDefault="00105388">
            <w:pPr>
              <w:spacing w:line="240" w:lineRule="auto"/>
              <w:rPr>
                <w:iCs/>
                <w:sz w:val="20"/>
              </w:rPr>
            </w:pPr>
            <w:r w:rsidRPr="00701C1F">
              <w:rPr>
                <w:iCs/>
                <w:sz w:val="20"/>
              </w:rPr>
              <w:t>1.2</w:t>
            </w:r>
          </w:p>
        </w:tc>
        <w:tc>
          <w:tcPr>
            <w:tcW w:w="5653" w:type="dxa"/>
          </w:tcPr>
          <w:p w:rsidR="00105388" w:rsidRPr="00701C1F" w:rsidRDefault="0010538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05388" w:rsidRPr="00701C1F" w:rsidRDefault="0010538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pPr>
              <w:spacing w:line="240" w:lineRule="auto"/>
              <w:rPr>
                <w:iCs/>
                <w:sz w:val="20"/>
              </w:rPr>
            </w:pPr>
            <w:r w:rsidRPr="00701C1F">
              <w:rPr>
                <w:iCs/>
                <w:sz w:val="20"/>
              </w:rPr>
              <w:t>28/06/2012</w:t>
            </w:r>
          </w:p>
        </w:tc>
        <w:tc>
          <w:tcPr>
            <w:tcW w:w="1133" w:type="dxa"/>
          </w:tcPr>
          <w:p w:rsidR="00105388" w:rsidRPr="00701C1F" w:rsidRDefault="00105388">
            <w:pPr>
              <w:spacing w:line="240" w:lineRule="auto"/>
              <w:rPr>
                <w:iCs/>
                <w:sz w:val="20"/>
              </w:rPr>
            </w:pPr>
            <w:r w:rsidRPr="00701C1F">
              <w:rPr>
                <w:iCs/>
                <w:sz w:val="20"/>
              </w:rPr>
              <w:t>1.3</w:t>
            </w:r>
          </w:p>
        </w:tc>
        <w:tc>
          <w:tcPr>
            <w:tcW w:w="5653" w:type="dxa"/>
          </w:tcPr>
          <w:p w:rsidR="00105388" w:rsidRPr="00701C1F" w:rsidRDefault="0010538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05388" w:rsidRPr="00701C1F" w:rsidRDefault="0010538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pPr>
              <w:spacing w:line="240" w:lineRule="auto"/>
              <w:rPr>
                <w:iCs/>
                <w:sz w:val="20"/>
              </w:rPr>
            </w:pPr>
            <w:r w:rsidRPr="00701C1F">
              <w:rPr>
                <w:iCs/>
                <w:sz w:val="20"/>
              </w:rPr>
              <w:t>07/08/2012</w:t>
            </w:r>
          </w:p>
        </w:tc>
        <w:tc>
          <w:tcPr>
            <w:tcW w:w="1133" w:type="dxa"/>
          </w:tcPr>
          <w:p w:rsidR="00105388" w:rsidRPr="00701C1F" w:rsidRDefault="00105388">
            <w:pPr>
              <w:spacing w:line="240" w:lineRule="auto"/>
              <w:rPr>
                <w:iCs/>
                <w:sz w:val="20"/>
              </w:rPr>
            </w:pPr>
            <w:r w:rsidRPr="00701C1F">
              <w:rPr>
                <w:iCs/>
                <w:sz w:val="20"/>
              </w:rPr>
              <w:t>1.4</w:t>
            </w:r>
          </w:p>
        </w:tc>
        <w:tc>
          <w:tcPr>
            <w:tcW w:w="5653" w:type="dxa"/>
          </w:tcPr>
          <w:p w:rsidR="00105388" w:rsidRPr="00701C1F" w:rsidRDefault="0010538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05388" w:rsidRPr="00701C1F" w:rsidRDefault="0010538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05388" w:rsidRPr="00701C1F" w:rsidTr="0039005C">
        <w:trPr>
          <w:cantSplit/>
          <w:jc w:val="center"/>
        </w:trPr>
        <w:tc>
          <w:tcPr>
            <w:tcW w:w="1421" w:type="dxa"/>
          </w:tcPr>
          <w:p w:rsidR="00105388" w:rsidRPr="00701C1F" w:rsidRDefault="00105388">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105388" w:rsidRPr="00701C1F" w:rsidRDefault="00105388">
            <w:pPr>
              <w:spacing w:line="240" w:lineRule="auto"/>
              <w:rPr>
                <w:iCs/>
                <w:sz w:val="20"/>
              </w:rPr>
            </w:pPr>
            <w:r w:rsidRPr="00701C1F">
              <w:rPr>
                <w:iCs/>
                <w:sz w:val="20"/>
              </w:rPr>
              <w:t>1.5</w:t>
            </w:r>
          </w:p>
        </w:tc>
        <w:tc>
          <w:tcPr>
            <w:tcW w:w="5653" w:type="dxa"/>
          </w:tcPr>
          <w:p w:rsidR="00105388" w:rsidRPr="00701C1F" w:rsidRDefault="00105388" w:rsidP="00C935AC">
            <w:pPr>
              <w:spacing w:line="240" w:lineRule="auto"/>
              <w:rPr>
                <w:iCs/>
                <w:sz w:val="20"/>
              </w:rPr>
            </w:pPr>
            <w:r w:rsidRPr="00701C1F">
              <w:rPr>
                <w:iCs/>
                <w:sz w:val="20"/>
              </w:rPr>
              <w:t>Descripciones CU 3 iteracion</w:t>
            </w:r>
          </w:p>
        </w:tc>
        <w:tc>
          <w:tcPr>
            <w:tcW w:w="1913" w:type="dxa"/>
          </w:tcPr>
          <w:p w:rsidR="00105388" w:rsidRPr="00701C1F" w:rsidRDefault="0010538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05388" w:rsidRPr="00702488" w:rsidRDefault="00105388" w:rsidP="00126B24">
      <w:pPr>
        <w:sectPr w:rsidR="00105388" w:rsidRPr="00702488" w:rsidSect="006E1BED">
          <w:pgSz w:w="12240" w:h="15840"/>
          <w:pgMar w:top="1417" w:right="1701" w:bottom="1417" w:left="1701" w:header="708" w:footer="708" w:gutter="0"/>
          <w:pgNumType w:start="2"/>
          <w:cols w:space="708"/>
          <w:docGrid w:linePitch="360"/>
        </w:sectPr>
      </w:pPr>
    </w:p>
    <w:p w:rsidR="00105388" w:rsidRPr="00702488" w:rsidRDefault="00105388">
      <w:pPr>
        <w:pStyle w:val="TOCHeading"/>
        <w:rPr>
          <w:lang w:val="es-AR"/>
        </w:rPr>
      </w:pPr>
      <w:r w:rsidRPr="00702488">
        <w:rPr>
          <w:lang w:val="es-AR"/>
        </w:rPr>
        <w:t>Índice</w:t>
      </w:r>
    </w:p>
    <w:p w:rsidR="00105388" w:rsidRDefault="00105388">
      <w:pPr>
        <w:pStyle w:val="TO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1"/>
        <w:tabs>
          <w:tab w:val="right" w:leader="dot" w:pos="8828"/>
        </w:tabs>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1"/>
        <w:tabs>
          <w:tab w:val="right" w:leader="dot" w:pos="8828"/>
        </w:tabs>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1"/>
        <w:tabs>
          <w:tab w:val="right" w:leader="dot" w:pos="8828"/>
        </w:tabs>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1"/>
        <w:tabs>
          <w:tab w:val="right" w:leader="dot" w:pos="8828"/>
        </w:tabs>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2"/>
        <w:tabs>
          <w:tab w:val="right" w:leader="dot" w:pos="8828"/>
        </w:tabs>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105388" w:rsidRDefault="00105388">
      <w:pPr>
        <w:pStyle w:val="TOC3"/>
        <w:tabs>
          <w:tab w:val="right" w:leader="dot" w:pos="8828"/>
        </w:tabs>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105388" w:rsidRPr="00702488" w:rsidRDefault="00105388">
      <w:r w:rsidRPr="00702488">
        <w:fldChar w:fldCharType="end"/>
      </w:r>
    </w:p>
    <w:p w:rsidR="00105388" w:rsidRPr="00702488" w:rsidRDefault="00105388" w:rsidP="0068163B">
      <w:pPr>
        <w:sectPr w:rsidR="00105388"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105388" w:rsidRPr="00702488" w:rsidRDefault="00105388" w:rsidP="00F6299C">
      <w:pPr>
        <w:pStyle w:val="Heading1"/>
      </w:pPr>
      <w:bookmarkStart w:id="1" w:name="_Toc336529809"/>
      <w:r w:rsidRPr="00702488">
        <w:t>Introducción</w:t>
      </w:r>
      <w:bookmarkEnd w:id="1"/>
    </w:p>
    <w:p w:rsidR="00105388" w:rsidRPr="00702488" w:rsidRDefault="00105388" w:rsidP="00F6299C">
      <w:pPr>
        <w:pStyle w:val="Heading2"/>
      </w:pPr>
      <w:bookmarkStart w:id="2" w:name="_Toc336529810"/>
      <w:r w:rsidRPr="00702488">
        <w:t>Propósito</w:t>
      </w:r>
      <w:bookmarkEnd w:id="2"/>
    </w:p>
    <w:p w:rsidR="00105388" w:rsidRPr="00702488" w:rsidRDefault="00105388"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05388" w:rsidRPr="00702488" w:rsidRDefault="00105388" w:rsidP="00F6299C">
      <w:pPr>
        <w:pStyle w:val="Heading2"/>
      </w:pPr>
      <w:bookmarkStart w:id="3" w:name="_Toc336529811"/>
      <w:r w:rsidRPr="00702488">
        <w:t>Definiciones y abreviaturas</w:t>
      </w:r>
      <w:bookmarkEnd w:id="3"/>
    </w:p>
    <w:p w:rsidR="00105388" w:rsidRPr="00702488" w:rsidRDefault="00105388" w:rsidP="00E46433">
      <w:pPr>
        <w:rPr>
          <w:sz w:val="20"/>
          <w:szCs w:val="20"/>
        </w:rPr>
      </w:pPr>
      <w:r w:rsidRPr="00702488">
        <w:rPr>
          <w:sz w:val="20"/>
          <w:szCs w:val="20"/>
        </w:rPr>
        <w:t>PO (PurchaseOrder): Orden de compra, generada por el cliente, donde se describen las tareas a realizar en cada sitio y el monto a pagar por ello.</w:t>
      </w:r>
    </w:p>
    <w:p w:rsidR="00105388" w:rsidRPr="00702488" w:rsidRDefault="00105388" w:rsidP="00E46433">
      <w:pPr>
        <w:rPr>
          <w:sz w:val="20"/>
          <w:szCs w:val="20"/>
        </w:rPr>
      </w:pPr>
      <w:r w:rsidRPr="00702488">
        <w:rPr>
          <w:sz w:val="20"/>
          <w:szCs w:val="20"/>
        </w:rPr>
        <w:t>Sitio: es el lugar donde se debe realizar una instalación o mantenimiento. Generalmente un sitio es una torre de telecomunicaciones.</w:t>
      </w:r>
    </w:p>
    <w:p w:rsidR="00105388" w:rsidRPr="00702488" w:rsidRDefault="00105388" w:rsidP="00E46433">
      <w:pPr>
        <w:rPr>
          <w:sz w:val="20"/>
          <w:szCs w:val="20"/>
        </w:rPr>
      </w:pPr>
      <w:r w:rsidRPr="00702488">
        <w:rPr>
          <w:sz w:val="20"/>
          <w:szCs w:val="20"/>
        </w:rPr>
        <w:t>Proyecto: es una licitación ganada. En si es lo que esta descripto en una licitación.</w:t>
      </w:r>
    </w:p>
    <w:p w:rsidR="00105388" w:rsidRPr="00702488" w:rsidRDefault="00105388" w:rsidP="00E46433">
      <w:pPr>
        <w:rPr>
          <w:sz w:val="20"/>
          <w:szCs w:val="20"/>
        </w:rPr>
      </w:pPr>
      <w:r w:rsidRPr="00702488">
        <w:rPr>
          <w:sz w:val="20"/>
          <w:szCs w:val="20"/>
        </w:rPr>
        <w:t>Documento de Ingeniería: este documento describe todo el trabajo que se debe hacer sobre un sitio, que lugar debe ocupar cada aparato y los cables.</w:t>
      </w:r>
    </w:p>
    <w:p w:rsidR="00105388" w:rsidRPr="00702488" w:rsidRDefault="00105388" w:rsidP="00E46433">
      <w:pPr>
        <w:rPr>
          <w:sz w:val="20"/>
          <w:szCs w:val="20"/>
        </w:rPr>
      </w:pPr>
      <w:r w:rsidRPr="00702488">
        <w:rPr>
          <w:sz w:val="20"/>
          <w:szCs w:val="20"/>
        </w:rPr>
        <w:t>CAO: Conforme a Obra.</w:t>
      </w:r>
    </w:p>
    <w:p w:rsidR="00105388" w:rsidRPr="00702488" w:rsidRDefault="00105388" w:rsidP="00F6299C">
      <w:pPr>
        <w:pStyle w:val="Heading1"/>
      </w:pPr>
      <w:bookmarkStart w:id="4" w:name="_Toc336529812"/>
      <w:r w:rsidRPr="00702488">
        <w:t>Presentación del Producto</w:t>
      </w:r>
      <w:bookmarkEnd w:id="4"/>
    </w:p>
    <w:p w:rsidR="00105388" w:rsidRPr="00702488" w:rsidRDefault="00105388" w:rsidP="00F6299C">
      <w:pPr>
        <w:pStyle w:val="Heading2"/>
      </w:pPr>
      <w:bookmarkStart w:id="5" w:name="_Toc336529813"/>
      <w:r w:rsidRPr="00702488">
        <w:t>Propósito del Sistema</w:t>
      </w:r>
      <w:bookmarkEnd w:id="5"/>
    </w:p>
    <w:p w:rsidR="00105388" w:rsidRPr="00702488" w:rsidRDefault="00105388" w:rsidP="00871A9E">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05388" w:rsidRPr="00702488" w:rsidRDefault="00105388" w:rsidP="00F6299C">
      <w:pPr>
        <w:pStyle w:val="Heading2"/>
      </w:pPr>
      <w:bookmarkStart w:id="6" w:name="_Toc336529814"/>
      <w:r w:rsidRPr="00702488">
        <w:t>Objetivo</w:t>
      </w:r>
      <w:bookmarkEnd w:id="6"/>
    </w:p>
    <w:p w:rsidR="00105388" w:rsidRPr="00702488" w:rsidRDefault="00105388" w:rsidP="00871A9E">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05388" w:rsidRPr="00702488" w:rsidRDefault="00105388" w:rsidP="00F6299C">
      <w:pPr>
        <w:pStyle w:val="Heading2"/>
      </w:pPr>
      <w:bookmarkStart w:id="7" w:name="_Toc336529815"/>
      <w:r w:rsidRPr="00702488">
        <w:t>No contempla</w:t>
      </w:r>
      <w:bookmarkEnd w:id="7"/>
    </w:p>
    <w:p w:rsidR="00105388" w:rsidRPr="00702488" w:rsidRDefault="00105388"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05388" w:rsidRPr="00702488" w:rsidRDefault="00105388" w:rsidP="00126B24">
      <w:pPr>
        <w:rPr>
          <w:sz w:val="20"/>
        </w:rPr>
      </w:pPr>
    </w:p>
    <w:p w:rsidR="00105388" w:rsidRPr="00702488" w:rsidRDefault="00105388" w:rsidP="00126B24"/>
    <w:p w:rsidR="00105388" w:rsidRPr="00702488" w:rsidRDefault="00105388" w:rsidP="00126B24"/>
    <w:p w:rsidR="00105388" w:rsidRPr="00702488" w:rsidRDefault="00105388" w:rsidP="00F6299C">
      <w:pPr>
        <w:pStyle w:val="Heading1"/>
      </w:pPr>
      <w:bookmarkStart w:id="8" w:name="_Toc336529816"/>
      <w:r w:rsidRPr="00702488">
        <w:t>Descripción General</w:t>
      </w:r>
      <w:bookmarkEnd w:id="8"/>
    </w:p>
    <w:p w:rsidR="00105388" w:rsidRPr="00702488" w:rsidRDefault="00105388" w:rsidP="00F6299C">
      <w:pPr>
        <w:pStyle w:val="Heading2"/>
      </w:pPr>
      <w:bookmarkStart w:id="9" w:name="_Toc336529817"/>
      <w:r w:rsidRPr="00702488">
        <w:t>Listado de Actores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05388" w:rsidRPr="00701C1F" w:rsidTr="00701C1F">
        <w:tc>
          <w:tcPr>
            <w:tcW w:w="2802" w:type="dxa"/>
            <w:shd w:val="clear" w:color="000000" w:fill="DBE5F1"/>
          </w:tcPr>
          <w:p w:rsidR="00105388" w:rsidRPr="00701C1F" w:rsidRDefault="0010538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05388" w:rsidRPr="00701C1F" w:rsidRDefault="00105388" w:rsidP="00701C1F">
            <w:pPr>
              <w:spacing w:after="0" w:line="240" w:lineRule="auto"/>
              <w:jc w:val="center"/>
              <w:rPr>
                <w:b/>
                <w:sz w:val="20"/>
                <w:szCs w:val="20"/>
              </w:rPr>
            </w:pPr>
            <w:r w:rsidRPr="00701C1F">
              <w:rPr>
                <w:b/>
                <w:sz w:val="20"/>
                <w:szCs w:val="20"/>
              </w:rPr>
              <w:t>Responsabilidad</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Administrador de Proyectos</w:t>
            </w:r>
          </w:p>
        </w:tc>
        <w:tc>
          <w:tcPr>
            <w:tcW w:w="6237" w:type="dxa"/>
          </w:tcPr>
          <w:p w:rsidR="00105388" w:rsidRPr="00701C1F" w:rsidRDefault="00105388" w:rsidP="00701C1F">
            <w:pPr>
              <w:spacing w:after="0" w:line="240" w:lineRule="auto"/>
              <w:rPr>
                <w:sz w:val="20"/>
                <w:szCs w:val="20"/>
              </w:rPr>
            </w:pPr>
            <w:r w:rsidRPr="00701C1F">
              <w:rPr>
                <w:sz w:val="20"/>
                <w:szCs w:val="20"/>
              </w:rPr>
              <w:t>Este actor lleva adelante todo lo relacionado con la administración de proyectos.</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Administrador de RR.HH.</w:t>
            </w:r>
          </w:p>
        </w:tc>
        <w:tc>
          <w:tcPr>
            <w:tcW w:w="6237" w:type="dxa"/>
          </w:tcPr>
          <w:p w:rsidR="00105388" w:rsidRPr="00701C1F" w:rsidRDefault="0010538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Supervisor de Proyectos</w:t>
            </w:r>
          </w:p>
        </w:tc>
        <w:tc>
          <w:tcPr>
            <w:tcW w:w="6237" w:type="dxa"/>
          </w:tcPr>
          <w:p w:rsidR="00105388" w:rsidRPr="00701C1F" w:rsidRDefault="00105388" w:rsidP="00701C1F">
            <w:pPr>
              <w:spacing w:after="0" w:line="240" w:lineRule="auto"/>
              <w:rPr>
                <w:sz w:val="20"/>
                <w:szCs w:val="20"/>
              </w:rPr>
            </w:pPr>
            <w:r w:rsidRPr="00701C1F">
              <w:rPr>
                <w:sz w:val="20"/>
                <w:szCs w:val="20"/>
              </w:rPr>
              <w:t>Este actor consulta reportes importantes para el nivel de control y gerencial.</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Jefe de Cuadrilla</w:t>
            </w:r>
          </w:p>
        </w:tc>
        <w:tc>
          <w:tcPr>
            <w:tcW w:w="6237" w:type="dxa"/>
          </w:tcPr>
          <w:p w:rsidR="00105388" w:rsidRPr="00701C1F" w:rsidRDefault="0010538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Gestor</w:t>
            </w:r>
          </w:p>
        </w:tc>
        <w:tc>
          <w:tcPr>
            <w:tcW w:w="6237" w:type="dxa"/>
          </w:tcPr>
          <w:p w:rsidR="00105388" w:rsidRPr="00701C1F" w:rsidRDefault="00105388" w:rsidP="00701C1F">
            <w:pPr>
              <w:spacing w:after="0" w:line="240" w:lineRule="auto"/>
              <w:rPr>
                <w:sz w:val="20"/>
                <w:szCs w:val="20"/>
              </w:rPr>
            </w:pPr>
            <w:r w:rsidRPr="00701C1F">
              <w:rPr>
                <w:sz w:val="20"/>
                <w:szCs w:val="20"/>
              </w:rPr>
              <w:t>Actor genérico que podrá ejecutar los CU de gestionar del paquete de soporte.</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Usuario</w:t>
            </w:r>
          </w:p>
        </w:tc>
        <w:tc>
          <w:tcPr>
            <w:tcW w:w="6237" w:type="dxa"/>
          </w:tcPr>
          <w:p w:rsidR="00105388" w:rsidRPr="00701C1F" w:rsidRDefault="00105388" w:rsidP="00701C1F">
            <w:pPr>
              <w:spacing w:after="0" w:line="240" w:lineRule="auto"/>
              <w:rPr>
                <w:sz w:val="20"/>
                <w:szCs w:val="20"/>
              </w:rPr>
            </w:pPr>
            <w:r w:rsidRPr="00701C1F">
              <w:rPr>
                <w:sz w:val="20"/>
                <w:szCs w:val="20"/>
              </w:rPr>
              <w:t>Actor genérico que podrá ingresar al sistema y administrar su contraseña.</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Consultor</w:t>
            </w:r>
          </w:p>
        </w:tc>
        <w:tc>
          <w:tcPr>
            <w:tcW w:w="6237" w:type="dxa"/>
          </w:tcPr>
          <w:p w:rsidR="00105388" w:rsidRPr="00701C1F" w:rsidRDefault="00105388" w:rsidP="00701C1F">
            <w:pPr>
              <w:spacing w:after="0" w:line="240" w:lineRule="auto"/>
              <w:rPr>
                <w:sz w:val="20"/>
                <w:szCs w:val="20"/>
              </w:rPr>
            </w:pPr>
            <w:r w:rsidRPr="00701C1F">
              <w:rPr>
                <w:sz w:val="20"/>
                <w:szCs w:val="20"/>
              </w:rPr>
              <w:t>Actor genérico que podrá generar reportes del área de administración de proyectos.</w:t>
            </w:r>
          </w:p>
        </w:tc>
      </w:tr>
      <w:tr w:rsidR="00105388" w:rsidRPr="00701C1F" w:rsidTr="00701C1F">
        <w:tc>
          <w:tcPr>
            <w:tcW w:w="2802" w:type="dxa"/>
          </w:tcPr>
          <w:p w:rsidR="00105388" w:rsidRPr="00701C1F" w:rsidRDefault="00105388" w:rsidP="00701C1F">
            <w:pPr>
              <w:spacing w:after="0" w:line="240" w:lineRule="auto"/>
              <w:rPr>
                <w:sz w:val="20"/>
                <w:szCs w:val="20"/>
              </w:rPr>
            </w:pPr>
            <w:r w:rsidRPr="00701C1F">
              <w:rPr>
                <w:sz w:val="20"/>
                <w:szCs w:val="20"/>
              </w:rPr>
              <w:t>Administrador de Sistema</w:t>
            </w:r>
          </w:p>
        </w:tc>
        <w:tc>
          <w:tcPr>
            <w:tcW w:w="6237" w:type="dxa"/>
          </w:tcPr>
          <w:p w:rsidR="00105388" w:rsidRPr="00701C1F" w:rsidRDefault="0010538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05388" w:rsidRPr="00702488" w:rsidRDefault="00105388" w:rsidP="00F6299C">
      <w:pPr>
        <w:pStyle w:val="Heading2"/>
        <w:rPr>
          <w:rStyle w:val="Heading3Char"/>
          <w:b/>
          <w:bCs/>
        </w:rPr>
      </w:pPr>
      <w:bookmarkStart w:id="10" w:name="_Toc336529818"/>
      <w:r w:rsidRPr="00702488">
        <w:rPr>
          <w:rStyle w:val="Heading3Char"/>
          <w:b/>
          <w:bCs/>
        </w:rPr>
        <w:t>Prioridades</w:t>
      </w:r>
      <w:bookmarkEnd w:id="10"/>
    </w:p>
    <w:p w:rsidR="00105388" w:rsidRPr="00702488" w:rsidRDefault="00105388" w:rsidP="00871A9E">
      <w:pPr>
        <w:spacing w:line="240" w:lineRule="auto"/>
        <w:rPr>
          <w:sz w:val="20"/>
          <w:szCs w:val="20"/>
        </w:rPr>
      </w:pPr>
      <w:r w:rsidRPr="00702488">
        <w:rPr>
          <w:sz w:val="20"/>
          <w:szCs w:val="20"/>
        </w:rPr>
        <w:t>Alta: CU importantes desde el punto de vista de la funcionalidad critica para el cliente.</w:t>
      </w:r>
    </w:p>
    <w:p w:rsidR="00105388" w:rsidRPr="00702488" w:rsidRDefault="00105388" w:rsidP="00871A9E">
      <w:pPr>
        <w:spacing w:line="240" w:lineRule="auto"/>
        <w:rPr>
          <w:sz w:val="20"/>
          <w:szCs w:val="20"/>
        </w:rPr>
      </w:pPr>
      <w:r w:rsidRPr="00702488">
        <w:rPr>
          <w:sz w:val="20"/>
          <w:szCs w:val="20"/>
        </w:rPr>
        <w:t>Media: CU importantes desde el punto de vista de la funcionalidad necesaria para el cliente.</w:t>
      </w:r>
    </w:p>
    <w:p w:rsidR="00105388" w:rsidRPr="00702488" w:rsidRDefault="00105388"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105388" w:rsidRPr="00702488" w:rsidRDefault="00105388" w:rsidP="00F6299C">
      <w:pPr>
        <w:pStyle w:val="Heading2"/>
      </w:pPr>
      <w:bookmarkStart w:id="11" w:name="_Toc336529819"/>
      <w:r w:rsidRPr="00702488">
        <w:t>Complejidades</w:t>
      </w:r>
      <w:bookmarkEnd w:id="11"/>
    </w:p>
    <w:p w:rsidR="00105388" w:rsidRPr="00702488" w:rsidRDefault="00105388"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05388" w:rsidRPr="00702488" w:rsidRDefault="00105388"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105388" w:rsidRPr="00702488" w:rsidRDefault="00105388"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05388" w:rsidRPr="00702488" w:rsidRDefault="00105388" w:rsidP="00F6299C">
      <w:pPr>
        <w:pStyle w:val="Heading2"/>
      </w:pPr>
      <w:bookmarkStart w:id="12" w:name="_Toc336529820"/>
      <w:r w:rsidRPr="00702488">
        <w:t>Listado de funcionalidades del Sistema</w:t>
      </w:r>
      <w:bookmarkEnd w:id="12"/>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05388" w:rsidRPr="00701C1F" w:rsidTr="00701C1F">
        <w:tc>
          <w:tcPr>
            <w:tcW w:w="817" w:type="dxa"/>
            <w:shd w:val="clear" w:color="auto" w:fill="DBE5F1"/>
          </w:tcPr>
          <w:p w:rsidR="00105388" w:rsidRPr="00701C1F" w:rsidRDefault="00105388" w:rsidP="00701C1F">
            <w:pPr>
              <w:spacing w:after="0" w:line="240" w:lineRule="auto"/>
              <w:jc w:val="center"/>
              <w:rPr>
                <w:b/>
                <w:sz w:val="20"/>
                <w:szCs w:val="20"/>
              </w:rPr>
            </w:pPr>
            <w:r w:rsidRPr="00701C1F">
              <w:rPr>
                <w:b/>
                <w:sz w:val="20"/>
                <w:szCs w:val="20"/>
              </w:rPr>
              <w:t>ID</w:t>
            </w:r>
          </w:p>
        </w:tc>
        <w:tc>
          <w:tcPr>
            <w:tcW w:w="1559" w:type="dxa"/>
            <w:shd w:val="clear" w:color="auto" w:fill="DBE5F1"/>
          </w:tcPr>
          <w:p w:rsidR="00105388" w:rsidRPr="00701C1F" w:rsidRDefault="0010538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05388" w:rsidRPr="00701C1F" w:rsidRDefault="00105388" w:rsidP="00701C1F">
            <w:pPr>
              <w:spacing w:after="0" w:line="240" w:lineRule="auto"/>
              <w:jc w:val="center"/>
              <w:rPr>
                <w:b/>
                <w:color w:val="000000"/>
                <w:sz w:val="20"/>
                <w:szCs w:val="20"/>
              </w:rPr>
            </w:pPr>
            <w:r w:rsidRPr="00701C1F">
              <w:rPr>
                <w:b/>
                <w:color w:val="000000"/>
                <w:sz w:val="20"/>
                <w:szCs w:val="20"/>
              </w:rPr>
              <w:t>Caso de uso</w:t>
            </w:r>
          </w:p>
          <w:p w:rsidR="00105388" w:rsidRPr="00701C1F" w:rsidRDefault="0010538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05388" w:rsidRPr="00701C1F" w:rsidRDefault="0010538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05388" w:rsidRPr="00701C1F" w:rsidRDefault="00105388" w:rsidP="00701C1F">
            <w:pPr>
              <w:spacing w:after="0" w:line="240" w:lineRule="auto"/>
              <w:jc w:val="center"/>
              <w:rPr>
                <w:b/>
                <w:color w:val="000000"/>
                <w:sz w:val="20"/>
                <w:szCs w:val="20"/>
              </w:rPr>
            </w:pPr>
            <w:r w:rsidRPr="00701C1F">
              <w:rPr>
                <w:b/>
                <w:color w:val="000000"/>
                <w:sz w:val="20"/>
                <w:szCs w:val="20"/>
              </w:rPr>
              <w:t>Complejidad</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Crear proyecto</w:t>
            </w:r>
          </w:p>
          <w:p w:rsidR="00105388" w:rsidRPr="00701C1F" w:rsidRDefault="00105388" w:rsidP="00701C1F">
            <w:pPr>
              <w:spacing w:after="0" w:line="240" w:lineRule="auto"/>
              <w:rPr>
                <w:i/>
                <w:sz w:val="20"/>
                <w:szCs w:val="20"/>
              </w:rPr>
            </w:pPr>
            <w:r w:rsidRPr="00701C1F">
              <w:rPr>
                <w:i/>
                <w:sz w:val="20"/>
                <w:szCs w:val="20"/>
              </w:rPr>
              <w:t>Crea un proyecto para un cliente.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Crear solicitud de tarea</w:t>
            </w:r>
          </w:p>
          <w:p w:rsidR="00105388" w:rsidRPr="00701C1F" w:rsidRDefault="00105388" w:rsidP="00701C1F">
            <w:pPr>
              <w:spacing w:after="0" w:line="240" w:lineRule="auto"/>
              <w:rPr>
                <w:i/>
                <w:sz w:val="20"/>
                <w:szCs w:val="20"/>
              </w:rPr>
            </w:pPr>
            <w:r w:rsidRPr="00701C1F">
              <w:rPr>
                <w:i/>
                <w:sz w:val="20"/>
                <w:szCs w:val="20"/>
              </w:rPr>
              <w:t>Se crea una solicitud de tarea para un proyecto.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acontecimiento en sitio</w:t>
            </w:r>
          </w:p>
          <w:p w:rsidR="00105388" w:rsidRPr="00701C1F" w:rsidRDefault="0010538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Modificar acontecimiento en sitio</w:t>
            </w:r>
          </w:p>
          <w:p w:rsidR="00105388" w:rsidRPr="00701C1F" w:rsidRDefault="0010538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Borrar acontecimiento en sitio</w:t>
            </w:r>
          </w:p>
          <w:p w:rsidR="00105388" w:rsidRPr="00701C1F" w:rsidRDefault="0010538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ind w:left="720" w:hanging="720"/>
              <w:rPr>
                <w:sz w:val="20"/>
                <w:szCs w:val="20"/>
              </w:rPr>
            </w:pPr>
            <w:r w:rsidRPr="00701C1F">
              <w:rPr>
                <w:sz w:val="20"/>
                <w:szCs w:val="20"/>
              </w:rPr>
              <w:t>Registrar acontecimiento en sitio por móvil</w:t>
            </w:r>
          </w:p>
          <w:p w:rsidR="00105388" w:rsidRPr="00701C1F" w:rsidRDefault="0010538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6E1BED">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Modificar acontecimiento en sitio por móvil</w:t>
            </w:r>
          </w:p>
          <w:p w:rsidR="00105388" w:rsidRPr="00701C1F" w:rsidRDefault="0010538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6E1BED">
        <w:tc>
          <w:tcPr>
            <w:tcW w:w="817" w:type="dxa"/>
            <w:shd w:val="clear" w:color="auto" w:fill="0C0C0C"/>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C0C0C"/>
          </w:tcPr>
          <w:p w:rsidR="00105388" w:rsidRPr="00701C1F" w:rsidRDefault="00105388" w:rsidP="00701C1F">
            <w:pPr>
              <w:spacing w:after="0" w:line="240" w:lineRule="auto"/>
              <w:rPr>
                <w:sz w:val="20"/>
                <w:szCs w:val="20"/>
              </w:rPr>
            </w:pPr>
            <w:r w:rsidRPr="00701C1F">
              <w:rPr>
                <w:sz w:val="20"/>
                <w:szCs w:val="20"/>
              </w:rPr>
              <w:t>Proyectos</w:t>
            </w:r>
          </w:p>
        </w:tc>
        <w:tc>
          <w:tcPr>
            <w:tcW w:w="4547" w:type="dxa"/>
            <w:shd w:val="clear" w:color="auto" w:fill="0C0C0C"/>
          </w:tcPr>
          <w:p w:rsidR="00105388" w:rsidRPr="00701C1F" w:rsidRDefault="00105388" w:rsidP="00701C1F">
            <w:pPr>
              <w:spacing w:after="0" w:line="240" w:lineRule="auto"/>
              <w:rPr>
                <w:sz w:val="20"/>
                <w:szCs w:val="20"/>
              </w:rPr>
            </w:pPr>
            <w:r w:rsidRPr="00701C1F">
              <w:rPr>
                <w:sz w:val="20"/>
                <w:szCs w:val="20"/>
              </w:rPr>
              <w:t>Borrar acontecimiento en sitio por móvil</w:t>
            </w:r>
          </w:p>
          <w:p w:rsidR="00105388" w:rsidRPr="00701C1F" w:rsidRDefault="00105388"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C0C0C"/>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1D1B11"/>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1D1B11"/>
          </w:tcPr>
          <w:p w:rsidR="00105388" w:rsidRPr="00701C1F" w:rsidRDefault="00105388" w:rsidP="00701C1F">
            <w:pPr>
              <w:spacing w:after="0" w:line="240" w:lineRule="auto"/>
              <w:rPr>
                <w:sz w:val="20"/>
                <w:szCs w:val="20"/>
              </w:rPr>
            </w:pPr>
            <w:r w:rsidRPr="00701C1F">
              <w:rPr>
                <w:sz w:val="20"/>
                <w:szCs w:val="20"/>
              </w:rPr>
              <w:t>Proyectos</w:t>
            </w:r>
          </w:p>
        </w:tc>
        <w:tc>
          <w:tcPr>
            <w:tcW w:w="4547" w:type="dxa"/>
            <w:shd w:val="clear" w:color="auto" w:fill="1D1B11"/>
          </w:tcPr>
          <w:p w:rsidR="00105388" w:rsidRPr="00701C1F" w:rsidRDefault="00105388" w:rsidP="00701C1F">
            <w:pPr>
              <w:spacing w:after="0" w:line="240" w:lineRule="auto"/>
              <w:rPr>
                <w:sz w:val="20"/>
                <w:szCs w:val="20"/>
              </w:rPr>
            </w:pPr>
            <w:r w:rsidRPr="00701C1F">
              <w:rPr>
                <w:sz w:val="20"/>
                <w:szCs w:val="20"/>
              </w:rPr>
              <w:t>Actualizar progreso solicitud tarea</w:t>
            </w:r>
          </w:p>
          <w:p w:rsidR="00105388" w:rsidRPr="00701C1F" w:rsidRDefault="00105388"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1D1B11"/>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Proyectos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Solicitar viáticos</w:t>
            </w:r>
          </w:p>
          <w:p w:rsidR="00105388" w:rsidRPr="00701C1F" w:rsidRDefault="0010538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viáticos decuadrilla a solicitud  de tarea</w:t>
            </w:r>
          </w:p>
          <w:p w:rsidR="00105388" w:rsidRPr="00701C1F" w:rsidRDefault="00105388" w:rsidP="00701C1F">
            <w:pPr>
              <w:spacing w:after="0" w:line="240" w:lineRule="auto"/>
              <w:rPr>
                <w:i/>
                <w:sz w:val="20"/>
                <w:szCs w:val="20"/>
              </w:rPr>
            </w:pPr>
            <w:r w:rsidRPr="00701C1F">
              <w:rPr>
                <w:i/>
                <w:sz w:val="20"/>
                <w:szCs w:val="20"/>
              </w:rPr>
              <w:t>Se crea el viatico con la cuadrilla establecida, asociada a la solicitud de tarea, quedando pendiente de aprobación por parte de Administración</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entrega de herramientas a cuadrilla</w:t>
            </w:r>
          </w:p>
          <w:p w:rsidR="00105388" w:rsidRPr="00701C1F" w:rsidRDefault="0010538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devolución de herramientas de cuadrilla</w:t>
            </w:r>
          </w:p>
          <w:p w:rsidR="00105388" w:rsidRPr="00701C1F" w:rsidRDefault="00105388" w:rsidP="00701C1F">
            <w:pPr>
              <w:spacing w:after="0" w:line="240" w:lineRule="auto"/>
              <w:rPr>
                <w:i/>
                <w:sz w:val="20"/>
                <w:szCs w:val="20"/>
              </w:rPr>
            </w:pPr>
            <w:r w:rsidRPr="00701C1F">
              <w:rPr>
                <w:i/>
                <w:sz w:val="20"/>
                <w:szCs w:val="20"/>
              </w:rPr>
              <w:t>Se registra la devolución de las herramientas.</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material entregado por cliente  no usado</w:t>
            </w:r>
          </w:p>
          <w:p w:rsidR="00105388" w:rsidRPr="00701C1F" w:rsidRDefault="0010538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Consultar material entregado por cliente no usado</w:t>
            </w:r>
          </w:p>
          <w:p w:rsidR="00105388" w:rsidRPr="00701C1F" w:rsidRDefault="0010538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devolución material entregado por cliente no usado</w:t>
            </w:r>
          </w:p>
          <w:p w:rsidR="00105388" w:rsidRPr="00701C1F" w:rsidRDefault="0010538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05388" w:rsidRPr="00701C1F" w:rsidRDefault="00105388" w:rsidP="00701C1F">
            <w:pPr>
              <w:spacing w:after="0" w:line="240" w:lineRule="auto"/>
              <w:rPr>
                <w:sz w:val="20"/>
                <w:szCs w:val="20"/>
              </w:rPr>
            </w:pPr>
            <w:r w:rsidRPr="00701C1F">
              <w:rPr>
                <w:sz w:val="20"/>
                <w:szCs w:val="20"/>
              </w:rPr>
              <w:t>Baja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Modificar Solicitud de Tarea</w:t>
            </w:r>
          </w:p>
          <w:p w:rsidR="00105388" w:rsidRPr="00701C1F" w:rsidRDefault="00105388" w:rsidP="00701C1F">
            <w:pPr>
              <w:spacing w:after="0" w:line="240" w:lineRule="auto"/>
              <w:rPr>
                <w:i/>
                <w:sz w:val="20"/>
                <w:szCs w:val="20"/>
              </w:rPr>
            </w:pPr>
            <w:r w:rsidRPr="00701C1F">
              <w:rPr>
                <w:i/>
                <w:sz w:val="20"/>
                <w:szCs w:val="20"/>
              </w:rPr>
              <w:t>Se modifica una solicitud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Modificar documento de solicitud de tarea</w:t>
            </w:r>
          </w:p>
          <w:p w:rsidR="00105388" w:rsidRPr="00701C1F" w:rsidRDefault="00105388" w:rsidP="00701C1F">
            <w:pPr>
              <w:spacing w:after="0" w:line="240" w:lineRule="auto"/>
              <w:rPr>
                <w:i/>
                <w:sz w:val="20"/>
                <w:szCs w:val="20"/>
              </w:rPr>
            </w:pPr>
            <w:r w:rsidRPr="00701C1F">
              <w:rPr>
                <w:i/>
                <w:sz w:val="20"/>
                <w:szCs w:val="20"/>
              </w:rPr>
              <w:t>Se actualiza el documento de solicitud de tarea .</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Actualizar progreso tarea</w:t>
            </w:r>
          </w:p>
          <w:p w:rsidR="00105388" w:rsidRPr="00701C1F" w:rsidRDefault="0010538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Actualizar progreso tarea por móvil</w:t>
            </w:r>
          </w:p>
          <w:p w:rsidR="00105388" w:rsidRPr="00701C1F" w:rsidRDefault="0010538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Proyectos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Registrar material entregado por el cliente</w:t>
            </w:r>
          </w:p>
          <w:p w:rsidR="00105388" w:rsidRPr="00701C1F" w:rsidRDefault="00105388"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Cerrar Proyecto</w:t>
            </w:r>
          </w:p>
          <w:p w:rsidR="00105388" w:rsidRPr="00701C1F" w:rsidRDefault="00105388"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Gestionar solicitud de tarea.</w:t>
            </w:r>
          </w:p>
          <w:p w:rsidR="00105388" w:rsidRPr="00701C1F" w:rsidRDefault="0010538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Eliminar Solicitud de Tarea</w:t>
            </w:r>
          </w:p>
          <w:p w:rsidR="00105388" w:rsidRPr="00701C1F" w:rsidRDefault="0010538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Asignar proyecto a administrador de proyectos</w:t>
            </w:r>
          </w:p>
          <w:p w:rsidR="00105388" w:rsidRPr="00701C1F" w:rsidRDefault="0010538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Proyectos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Modificar asignación de proyecto a administrador de proyectos</w:t>
            </w:r>
          </w:p>
          <w:p w:rsidR="00105388" w:rsidRPr="00701C1F" w:rsidRDefault="00105388"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Seleccionar proyecto a gestionar</w:t>
            </w:r>
          </w:p>
          <w:p w:rsidR="00105388" w:rsidRPr="00701C1F" w:rsidRDefault="00105388" w:rsidP="00701C1F">
            <w:pPr>
              <w:spacing w:after="0" w:line="240" w:lineRule="auto"/>
              <w:rPr>
                <w:i/>
                <w:sz w:val="20"/>
                <w:szCs w:val="20"/>
              </w:rPr>
            </w:pPr>
            <w:r w:rsidRPr="00701C1F">
              <w:rPr>
                <w:i/>
                <w:sz w:val="20"/>
                <w:szCs w:val="20"/>
              </w:rPr>
              <w:t>Se selecciona un proyecto con el cual trabajar.</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Reportes</w:t>
            </w:r>
          </w:p>
        </w:tc>
        <w:tc>
          <w:tcPr>
            <w:tcW w:w="4547" w:type="dxa"/>
          </w:tcPr>
          <w:p w:rsidR="00105388" w:rsidRPr="00701C1F" w:rsidRDefault="0010538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Reportes</w:t>
            </w:r>
          </w:p>
        </w:tc>
        <w:tc>
          <w:tcPr>
            <w:tcW w:w="4547" w:type="dxa"/>
          </w:tcPr>
          <w:p w:rsidR="00105388" w:rsidRPr="00701C1F" w:rsidRDefault="00105388" w:rsidP="00701C1F">
            <w:pPr>
              <w:spacing w:after="0" w:line="240" w:lineRule="auto"/>
              <w:rPr>
                <w:sz w:val="20"/>
                <w:szCs w:val="20"/>
              </w:rPr>
            </w:pPr>
            <w:r w:rsidRPr="00701C1F">
              <w:rPr>
                <w:sz w:val="20"/>
                <w:szCs w:val="20"/>
              </w:rPr>
              <w:t>Generar reporte de proyecto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i/>
                <w:sz w:val="20"/>
                <w:szCs w:val="20"/>
              </w:rPr>
            </w:pPr>
            <w:r w:rsidRPr="00701C1F">
              <w:rPr>
                <w:i/>
                <w:sz w:val="20"/>
                <w:szCs w:val="20"/>
              </w:rPr>
              <w:t>Visualización: pantalla, pdf, gráficos.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Reportes</w:t>
            </w:r>
          </w:p>
        </w:tc>
        <w:tc>
          <w:tcPr>
            <w:tcW w:w="4547" w:type="dxa"/>
          </w:tcPr>
          <w:p w:rsidR="00105388" w:rsidRPr="00701C1F" w:rsidRDefault="00105388" w:rsidP="00701C1F">
            <w:pPr>
              <w:spacing w:after="0" w:line="240" w:lineRule="auto"/>
              <w:rPr>
                <w:sz w:val="20"/>
                <w:szCs w:val="20"/>
              </w:rPr>
            </w:pPr>
            <w:r w:rsidRPr="00701C1F">
              <w:rPr>
                <w:sz w:val="20"/>
                <w:szCs w:val="20"/>
              </w:rPr>
              <w:t>Generar reporte de solicitudes de trabajo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sz w:val="20"/>
                <w:szCs w:val="20"/>
              </w:rPr>
            </w:pPr>
            <w:r w:rsidRPr="00701C1F">
              <w:rPr>
                <w:i/>
                <w:sz w:val="20"/>
                <w:szCs w:val="20"/>
              </w:rPr>
              <w:t>Visualización: pantalla, pdf, gráficos.</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Reportes</w:t>
            </w:r>
          </w:p>
        </w:tc>
        <w:tc>
          <w:tcPr>
            <w:tcW w:w="4547" w:type="dxa"/>
          </w:tcPr>
          <w:p w:rsidR="00105388" w:rsidRPr="00701C1F" w:rsidRDefault="00105388" w:rsidP="00701C1F">
            <w:pPr>
              <w:spacing w:after="0" w:line="240" w:lineRule="auto"/>
              <w:rPr>
                <w:sz w:val="20"/>
                <w:szCs w:val="20"/>
              </w:rPr>
            </w:pPr>
            <w:r w:rsidRPr="00701C1F">
              <w:rPr>
                <w:sz w:val="20"/>
                <w:szCs w:val="20"/>
              </w:rPr>
              <w:t>Generar reporte de tareas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sz w:val="20"/>
                <w:szCs w:val="20"/>
              </w:rPr>
            </w:pPr>
            <w:r w:rsidRPr="00701C1F">
              <w:rPr>
                <w:i/>
                <w:sz w:val="20"/>
                <w:szCs w:val="20"/>
              </w:rPr>
              <w:t>Visualización: pantalla, pdf, gráficos.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Reportes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Generar reporte de acontecimientos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Reportes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Generar reporte de materiales de clientes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Baja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Reportes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Generar reporte de equipos de clientes por filtros</w:t>
            </w:r>
          </w:p>
          <w:p w:rsidR="00105388" w:rsidRPr="00701C1F" w:rsidRDefault="00105388" w:rsidP="00701C1F">
            <w:pPr>
              <w:spacing w:after="0" w:line="240" w:lineRule="auto"/>
              <w:rPr>
                <w:i/>
                <w:sz w:val="20"/>
                <w:szCs w:val="20"/>
              </w:rPr>
            </w:pPr>
            <w:r w:rsidRPr="00701C1F">
              <w:rPr>
                <w:i/>
                <w:sz w:val="20"/>
                <w:szCs w:val="20"/>
              </w:rPr>
              <w:t>Filtros: según atributos públicos de la entidad.</w:t>
            </w:r>
          </w:p>
          <w:p w:rsidR="00105388" w:rsidRPr="00701C1F" w:rsidRDefault="00105388"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Reportes</w:t>
            </w:r>
          </w:p>
        </w:tc>
        <w:tc>
          <w:tcPr>
            <w:tcW w:w="4547" w:type="dxa"/>
            <w:shd w:val="clear" w:color="auto" w:fill="000000"/>
          </w:tcPr>
          <w:p w:rsidR="00105388" w:rsidRPr="00701C1F" w:rsidRDefault="00105388"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Aprobar solicitud viáticos</w:t>
            </w:r>
          </w:p>
          <w:p w:rsidR="00105388" w:rsidRPr="00701C1F" w:rsidRDefault="0010538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Registrar cobro de solicitud de tarea</w:t>
            </w:r>
          </w:p>
          <w:p w:rsidR="00105388" w:rsidRPr="00701C1F" w:rsidRDefault="0010538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Registrar pago a cuadrilla</w:t>
            </w:r>
          </w:p>
          <w:p w:rsidR="00105388" w:rsidRPr="00701C1F" w:rsidRDefault="00105388" w:rsidP="00701C1F">
            <w:pPr>
              <w:spacing w:after="0" w:line="240" w:lineRule="auto"/>
              <w:rPr>
                <w:i/>
                <w:sz w:val="20"/>
                <w:szCs w:val="20"/>
              </w:rPr>
            </w:pPr>
            <w:r w:rsidRPr="00701C1F">
              <w:rPr>
                <w:i/>
                <w:sz w:val="20"/>
                <w:szCs w:val="20"/>
              </w:rPr>
              <w:t>Se registra un pago a cuadrilla.</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Registrar documento de integrante de cuadrilla</w:t>
            </w:r>
          </w:p>
          <w:p w:rsidR="00105388" w:rsidRPr="00701C1F" w:rsidRDefault="0010538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Administración</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Enviar documento de cuadrilla a cliente</w:t>
            </w:r>
          </w:p>
          <w:p w:rsidR="00105388" w:rsidRPr="00701C1F" w:rsidRDefault="00105388"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shd w:val="clear" w:color="auto" w:fill="FFFFFF"/>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FFFFFF"/>
          </w:tcPr>
          <w:p w:rsidR="00105388" w:rsidRPr="00701C1F" w:rsidRDefault="00105388" w:rsidP="00701C1F">
            <w:pPr>
              <w:spacing w:after="0" w:line="240" w:lineRule="auto"/>
              <w:rPr>
                <w:sz w:val="20"/>
                <w:szCs w:val="20"/>
              </w:rPr>
            </w:pPr>
            <w:r w:rsidRPr="00701C1F">
              <w:rPr>
                <w:sz w:val="20"/>
                <w:szCs w:val="20"/>
              </w:rPr>
              <w:t>Administración</w:t>
            </w:r>
          </w:p>
        </w:tc>
        <w:tc>
          <w:tcPr>
            <w:tcW w:w="4547" w:type="dxa"/>
            <w:shd w:val="clear" w:color="auto" w:fill="FFFFFF"/>
          </w:tcPr>
          <w:p w:rsidR="00105388" w:rsidRPr="00701C1F" w:rsidRDefault="00105388" w:rsidP="00701C1F">
            <w:pPr>
              <w:spacing w:after="0" w:line="240" w:lineRule="auto"/>
              <w:rPr>
                <w:sz w:val="20"/>
                <w:szCs w:val="20"/>
              </w:rPr>
            </w:pPr>
            <w:r w:rsidRPr="00701C1F">
              <w:rPr>
                <w:sz w:val="20"/>
                <w:szCs w:val="20"/>
              </w:rPr>
              <w:t>Enviar documentos de solicitud de tarea a cliente</w:t>
            </w:r>
          </w:p>
          <w:p w:rsidR="00105388" w:rsidRPr="00701C1F" w:rsidRDefault="00105388"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FFFFFF"/>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sz w:val="20"/>
                <w:szCs w:val="20"/>
              </w:rPr>
            </w:pPr>
            <w:r w:rsidRPr="00701C1F">
              <w:rPr>
                <w:sz w:val="20"/>
                <w:szCs w:val="20"/>
              </w:rPr>
              <w:t>Registrar permiso de acceso a sitio</w:t>
            </w:r>
          </w:p>
          <w:p w:rsidR="00105388" w:rsidRPr="00701C1F" w:rsidRDefault="00105388" w:rsidP="00701C1F">
            <w:pPr>
              <w:spacing w:after="0" w:line="240" w:lineRule="auto"/>
              <w:rPr>
                <w:sz w:val="20"/>
                <w:szCs w:val="20"/>
              </w:rPr>
            </w:pPr>
            <w:r w:rsidRPr="00701C1F">
              <w:rPr>
                <w:i/>
                <w:sz w:val="20"/>
                <w:szCs w:val="20"/>
              </w:rPr>
              <w:t>Se registra un permiso de acceso.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Administración</w:t>
            </w:r>
          </w:p>
        </w:tc>
        <w:tc>
          <w:tcPr>
            <w:tcW w:w="4547" w:type="dxa"/>
          </w:tcPr>
          <w:p w:rsidR="00105388" w:rsidRPr="00701C1F" w:rsidRDefault="00105388"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Notificaciones</w:t>
            </w:r>
          </w:p>
        </w:tc>
        <w:tc>
          <w:tcPr>
            <w:tcW w:w="4547" w:type="dxa"/>
          </w:tcPr>
          <w:p w:rsidR="00105388" w:rsidRPr="00701C1F" w:rsidRDefault="00105388" w:rsidP="00701C1F">
            <w:pPr>
              <w:spacing w:after="0" w:line="240" w:lineRule="auto"/>
              <w:rPr>
                <w:sz w:val="20"/>
                <w:szCs w:val="20"/>
              </w:rPr>
            </w:pPr>
            <w:r w:rsidRPr="00701C1F">
              <w:rPr>
                <w:sz w:val="20"/>
                <w:szCs w:val="20"/>
              </w:rPr>
              <w:t>Notificar permiso de acceso a sitio por vencer</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Notificaciones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shd w:val="clear" w:color="auto" w:fill="000000"/>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shd w:val="clear" w:color="auto" w:fill="000000"/>
          </w:tcPr>
          <w:p w:rsidR="00105388" w:rsidRPr="00701C1F" w:rsidRDefault="00105388" w:rsidP="00701C1F">
            <w:pPr>
              <w:spacing w:after="0" w:line="240" w:lineRule="auto"/>
              <w:rPr>
                <w:sz w:val="20"/>
                <w:szCs w:val="20"/>
              </w:rPr>
            </w:pPr>
            <w:r w:rsidRPr="00701C1F">
              <w:rPr>
                <w:sz w:val="20"/>
                <w:szCs w:val="20"/>
              </w:rPr>
              <w:t>Notificaciones</w:t>
            </w:r>
          </w:p>
        </w:tc>
        <w:tc>
          <w:tcPr>
            <w:tcW w:w="4547" w:type="dxa"/>
            <w:shd w:val="clear" w:color="auto" w:fill="000000"/>
          </w:tcPr>
          <w:p w:rsidR="00105388" w:rsidRPr="00701C1F" w:rsidRDefault="00105388"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105388" w:rsidRPr="00701C1F" w:rsidRDefault="00105388" w:rsidP="00701C1F">
            <w:pPr>
              <w:spacing w:after="0" w:line="240" w:lineRule="auto"/>
              <w:rPr>
                <w:sz w:val="20"/>
                <w:szCs w:val="20"/>
              </w:rPr>
            </w:pPr>
            <w:r w:rsidRPr="00701C1F">
              <w:rPr>
                <w:sz w:val="20"/>
                <w:szCs w:val="20"/>
              </w:rPr>
              <w:t>Alta</w:t>
            </w:r>
          </w:p>
        </w:tc>
        <w:tc>
          <w:tcPr>
            <w:tcW w:w="1276" w:type="dxa"/>
            <w:shd w:val="clear" w:color="auto" w:fill="000000"/>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Notificaciones</w:t>
            </w:r>
          </w:p>
        </w:tc>
        <w:tc>
          <w:tcPr>
            <w:tcW w:w="4547" w:type="dxa"/>
          </w:tcPr>
          <w:p w:rsidR="00105388" w:rsidRPr="00701C1F" w:rsidRDefault="00105388" w:rsidP="00701C1F">
            <w:pPr>
              <w:spacing w:after="0" w:line="240" w:lineRule="auto"/>
              <w:rPr>
                <w:sz w:val="20"/>
                <w:szCs w:val="20"/>
              </w:rPr>
            </w:pPr>
            <w:r w:rsidRPr="00701C1F">
              <w:rPr>
                <w:sz w:val="20"/>
                <w:szCs w:val="20"/>
              </w:rPr>
              <w:t>Notificar vencimiento documento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Notificaciones</w:t>
            </w:r>
          </w:p>
        </w:tc>
        <w:tc>
          <w:tcPr>
            <w:tcW w:w="4547" w:type="dxa"/>
          </w:tcPr>
          <w:p w:rsidR="00105388" w:rsidRPr="00701C1F" w:rsidRDefault="00105388" w:rsidP="00701C1F">
            <w:pPr>
              <w:spacing w:after="0" w:line="240" w:lineRule="auto"/>
              <w:rPr>
                <w:sz w:val="20"/>
                <w:szCs w:val="20"/>
              </w:rPr>
            </w:pPr>
            <w:r w:rsidRPr="00701C1F">
              <w:rPr>
                <w:sz w:val="20"/>
                <w:szCs w:val="20"/>
              </w:rPr>
              <w:t>Notificar herramientas no devueltas</w:t>
            </w:r>
          </w:p>
          <w:p w:rsidR="00105388" w:rsidRPr="00701C1F" w:rsidRDefault="0010538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05388" w:rsidRPr="00701C1F" w:rsidRDefault="00105388" w:rsidP="00701C1F">
            <w:pPr>
              <w:spacing w:after="0" w:line="240" w:lineRule="auto"/>
              <w:rPr>
                <w:sz w:val="20"/>
                <w:szCs w:val="20"/>
              </w:rPr>
            </w:pPr>
            <w:r w:rsidRPr="00701C1F">
              <w:rPr>
                <w:sz w:val="20"/>
                <w:szCs w:val="20"/>
              </w:rPr>
              <w:t>Baja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Notificaciones</w:t>
            </w:r>
          </w:p>
        </w:tc>
        <w:tc>
          <w:tcPr>
            <w:tcW w:w="4547" w:type="dxa"/>
          </w:tcPr>
          <w:p w:rsidR="00105388" w:rsidRPr="00701C1F" w:rsidRDefault="00105388" w:rsidP="00701C1F">
            <w:pPr>
              <w:spacing w:after="0" w:line="240" w:lineRule="auto"/>
              <w:rPr>
                <w:sz w:val="20"/>
                <w:szCs w:val="20"/>
              </w:rPr>
            </w:pPr>
            <w:r w:rsidRPr="00701C1F">
              <w:rPr>
                <w:sz w:val="20"/>
                <w:szCs w:val="20"/>
              </w:rPr>
              <w:t>Notificar Solicitud de tarea apta para cobrar a cliente</w:t>
            </w:r>
          </w:p>
          <w:p w:rsidR="00105388" w:rsidRPr="00701C1F" w:rsidRDefault="00105388" w:rsidP="00701C1F">
            <w:pPr>
              <w:spacing w:after="0" w:line="240" w:lineRule="auto"/>
              <w:rPr>
                <w:sz w:val="20"/>
              </w:rPr>
            </w:pP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Alta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Registro</w:t>
            </w:r>
          </w:p>
          <w:p w:rsidR="00105388" w:rsidRPr="00701C1F" w:rsidRDefault="0010538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registro</w:t>
            </w:r>
          </w:p>
          <w:p w:rsidR="00105388" w:rsidRPr="00701C1F" w:rsidRDefault="0010538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D93ED4">
            <w:pPr>
              <w:spacing w:after="0" w:line="240" w:lineRule="auto"/>
              <w:ind w:left="720" w:hanging="720"/>
              <w:rPr>
                <w:sz w:val="20"/>
                <w:szCs w:val="20"/>
              </w:rPr>
            </w:pPr>
            <w:r w:rsidRPr="00701C1F">
              <w:rPr>
                <w:sz w:val="20"/>
                <w:szCs w:val="20"/>
              </w:rPr>
              <w:t>Crear registro</w:t>
            </w:r>
          </w:p>
          <w:p w:rsidR="00105388" w:rsidRPr="00701C1F" w:rsidRDefault="0010538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registro</w:t>
            </w:r>
          </w:p>
          <w:p w:rsidR="00105388" w:rsidRPr="00701C1F" w:rsidRDefault="0010538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registro</w:t>
            </w:r>
          </w:p>
          <w:p w:rsidR="00105388" w:rsidRPr="00701C1F" w:rsidRDefault="0010538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Cambiar contraseña</w:t>
            </w:r>
          </w:p>
          <w:p w:rsidR="00105388" w:rsidRPr="00701C1F" w:rsidRDefault="00105388" w:rsidP="00701C1F">
            <w:pPr>
              <w:spacing w:after="0" w:line="240" w:lineRule="auto"/>
              <w:rPr>
                <w:sz w:val="20"/>
                <w:szCs w:val="20"/>
              </w:rPr>
            </w:pPr>
            <w:r w:rsidRPr="00701C1F">
              <w:rPr>
                <w:i/>
                <w:sz w:val="20"/>
                <w:szCs w:val="20"/>
              </w:rPr>
              <w:t>Cambiar la contraseña de un usuario logueado.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Iniciar sesión</w:t>
            </w:r>
          </w:p>
          <w:p w:rsidR="00105388" w:rsidRPr="00701C1F" w:rsidRDefault="0010538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Cerrar sesión</w:t>
            </w:r>
          </w:p>
          <w:p w:rsidR="00105388" w:rsidRPr="00701C1F" w:rsidRDefault="00105388" w:rsidP="00701C1F">
            <w:pPr>
              <w:spacing w:after="0" w:line="240" w:lineRule="auto"/>
              <w:rPr>
                <w:sz w:val="20"/>
                <w:szCs w:val="20"/>
              </w:rPr>
            </w:pPr>
            <w:r w:rsidRPr="00701C1F">
              <w:rPr>
                <w:sz w:val="20"/>
                <w:szCs w:val="20"/>
              </w:rPr>
              <w:t>Cierra la sesión de un usuario del sistema.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usuario</w:t>
            </w:r>
          </w:p>
          <w:p w:rsidR="00105388" w:rsidRPr="00701C1F" w:rsidRDefault="00105388" w:rsidP="00701C1F">
            <w:pPr>
              <w:spacing w:after="0" w:line="240" w:lineRule="auto"/>
              <w:rPr>
                <w:sz w:val="20"/>
                <w:szCs w:val="20"/>
              </w:rPr>
            </w:pPr>
            <w:r w:rsidRPr="00701C1F">
              <w:rPr>
                <w:i/>
                <w:sz w:val="20"/>
                <w:szCs w:val="20"/>
              </w:rPr>
              <w:t>Crear, consultar, modificar y borrar.</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usuario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usuario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usuario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usuario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integrante de cuadrilla</w:t>
            </w:r>
          </w:p>
          <w:p w:rsidR="00105388" w:rsidRPr="00701C1F" w:rsidRDefault="00105388"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 xml:space="preserve">Consultar cuadrilla </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 xml:space="preserve">Registrar cuadrilla </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tipo documentación</w:t>
            </w:r>
          </w:p>
          <w:p w:rsidR="00105388" w:rsidRPr="00701C1F" w:rsidRDefault="00105388" w:rsidP="00701C1F">
            <w:pPr>
              <w:spacing w:after="0" w:line="240" w:lineRule="auto"/>
              <w:rPr>
                <w:sz w:val="20"/>
                <w:szCs w:val="20"/>
              </w:rPr>
            </w:pPr>
            <w:r w:rsidRPr="00701C1F">
              <w:rPr>
                <w:i/>
                <w:sz w:val="20"/>
                <w:szCs w:val="20"/>
              </w:rPr>
              <w:t>Se listan los tipos de documentación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tipo documentación</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tipo documentación</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tipo documentación</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tipo documentación</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tipo de tarea</w:t>
            </w:r>
          </w:p>
          <w:p w:rsidR="00105388" w:rsidRPr="00701C1F" w:rsidRDefault="00105388" w:rsidP="00701C1F">
            <w:pPr>
              <w:spacing w:after="0" w:line="240" w:lineRule="auto"/>
              <w:rPr>
                <w:sz w:val="20"/>
                <w:szCs w:val="20"/>
              </w:rPr>
            </w:pPr>
            <w:r w:rsidRPr="00701C1F">
              <w:rPr>
                <w:i/>
                <w:sz w:val="20"/>
                <w:szCs w:val="20"/>
              </w:rPr>
              <w:t>Se listan las tareas para gestionarlas.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tipo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tipo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tipo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tipo de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cliente</w:t>
            </w:r>
          </w:p>
          <w:p w:rsidR="00105388" w:rsidRPr="00701C1F" w:rsidRDefault="00105388" w:rsidP="00701C1F">
            <w:pPr>
              <w:spacing w:after="0" w:line="240" w:lineRule="auto"/>
              <w:rPr>
                <w:sz w:val="20"/>
                <w:szCs w:val="20"/>
              </w:rPr>
            </w:pPr>
            <w:r w:rsidRPr="00701C1F">
              <w:rPr>
                <w:sz w:val="20"/>
                <w:szCs w:val="20"/>
              </w:rPr>
              <w:t>Se listan los clientes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cliente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cliente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cliente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cliente</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herramienta</w:t>
            </w:r>
          </w:p>
          <w:p w:rsidR="00105388" w:rsidRPr="00701C1F" w:rsidRDefault="00105388" w:rsidP="00701C1F">
            <w:pPr>
              <w:spacing w:after="0" w:line="240" w:lineRule="auto"/>
              <w:rPr>
                <w:sz w:val="20"/>
                <w:szCs w:val="20"/>
              </w:rPr>
            </w:pPr>
            <w:r w:rsidRPr="00701C1F">
              <w:rPr>
                <w:sz w:val="20"/>
                <w:szCs w:val="20"/>
              </w:rPr>
              <w:t>Se listan las herramientas para gestionarlas.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herramienta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herramienta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herramienta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herramienta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sitio</w:t>
            </w:r>
          </w:p>
          <w:p w:rsidR="00105388" w:rsidRPr="00701C1F" w:rsidRDefault="00105388" w:rsidP="00701C1F">
            <w:pPr>
              <w:spacing w:after="0" w:line="240" w:lineRule="auto"/>
              <w:rPr>
                <w:sz w:val="20"/>
                <w:szCs w:val="20"/>
              </w:rPr>
            </w:pPr>
            <w:r w:rsidRPr="00701C1F">
              <w:rPr>
                <w:sz w:val="20"/>
                <w:szCs w:val="20"/>
              </w:rPr>
              <w:t>Se listan los sitios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sitio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sitio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sitio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sitio</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documento integrante de cuadrilla</w:t>
            </w:r>
          </w:p>
          <w:p w:rsidR="00105388" w:rsidRPr="00701C1F" w:rsidRDefault="00105388" w:rsidP="00701C1F">
            <w:pPr>
              <w:spacing w:after="0" w:line="240" w:lineRule="auto"/>
              <w:rPr>
                <w:sz w:val="20"/>
                <w:szCs w:val="20"/>
              </w:rPr>
            </w:pPr>
            <w:r w:rsidRPr="00701C1F">
              <w:rPr>
                <w:i/>
                <w:sz w:val="20"/>
                <w:szCs w:val="20"/>
              </w:rPr>
              <w:t>Se listan los documentos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Gestionar tipo documento integrante de cuadrilla</w:t>
            </w:r>
          </w:p>
          <w:p w:rsidR="00105388" w:rsidRPr="00701C1F" w:rsidRDefault="00105388" w:rsidP="00701C1F">
            <w:pPr>
              <w:spacing w:after="0" w:line="240" w:lineRule="auto"/>
              <w:rPr>
                <w:sz w:val="20"/>
                <w:szCs w:val="20"/>
              </w:rPr>
            </w:pPr>
            <w:r w:rsidRPr="00701C1F">
              <w:rPr>
                <w:i/>
                <w:sz w:val="20"/>
                <w:szCs w:val="20"/>
              </w:rPr>
              <w:t>Se listan los tipos de documentos para gestionarlos.</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Consultar tipo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Registrar tipo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Eliminar tipo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Soporte</w:t>
            </w:r>
          </w:p>
        </w:tc>
        <w:tc>
          <w:tcPr>
            <w:tcW w:w="4547" w:type="dxa"/>
          </w:tcPr>
          <w:p w:rsidR="00105388" w:rsidRPr="00701C1F" w:rsidRDefault="00105388" w:rsidP="00701C1F">
            <w:pPr>
              <w:spacing w:after="0" w:line="240" w:lineRule="auto"/>
              <w:rPr>
                <w:sz w:val="20"/>
                <w:szCs w:val="20"/>
              </w:rPr>
            </w:pPr>
            <w:r w:rsidRPr="00701C1F">
              <w:rPr>
                <w:sz w:val="20"/>
                <w:szCs w:val="20"/>
              </w:rPr>
              <w:t>Modificar tipo documento integrante de cuadrilla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Cancelar Proyecto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Gestionar acontecimiento en sitio</w:t>
            </w:r>
          </w:p>
          <w:p w:rsidR="00105388" w:rsidRPr="00701C1F" w:rsidRDefault="0010538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105388" w:rsidRPr="00701C1F" w:rsidRDefault="00105388" w:rsidP="00701C1F">
            <w:pPr>
              <w:spacing w:after="0" w:line="240" w:lineRule="auto"/>
              <w:rPr>
                <w:sz w:val="20"/>
                <w:szCs w:val="20"/>
              </w:rPr>
            </w:pPr>
            <w:r w:rsidRPr="00701C1F">
              <w:rPr>
                <w:sz w:val="20"/>
                <w:szCs w:val="20"/>
              </w:rPr>
              <w:t>Media</w:t>
            </w:r>
          </w:p>
        </w:tc>
        <w:tc>
          <w:tcPr>
            <w:tcW w:w="1276" w:type="dxa"/>
          </w:tcPr>
          <w:p w:rsidR="00105388" w:rsidRPr="00701C1F" w:rsidRDefault="00105388" w:rsidP="00701C1F">
            <w:pPr>
              <w:spacing w:after="0" w:line="240" w:lineRule="auto"/>
              <w:rPr>
                <w:sz w:val="20"/>
                <w:szCs w:val="20"/>
              </w:rPr>
            </w:pPr>
            <w:r w:rsidRPr="00701C1F">
              <w:rPr>
                <w:sz w:val="20"/>
                <w:szCs w:val="20"/>
              </w:rPr>
              <w:t>Baja</w:t>
            </w:r>
          </w:p>
        </w:tc>
      </w:tr>
      <w:tr w:rsidR="00105388" w:rsidRPr="00701C1F" w:rsidTr="00701C1F">
        <w:tc>
          <w:tcPr>
            <w:tcW w:w="817" w:type="dxa"/>
          </w:tcPr>
          <w:p w:rsidR="00105388" w:rsidRPr="00701C1F" w:rsidRDefault="00105388" w:rsidP="00701C1F">
            <w:pPr>
              <w:pStyle w:val="ListParagraph"/>
              <w:numPr>
                <w:ilvl w:val="0"/>
                <w:numId w:val="1"/>
              </w:numPr>
              <w:spacing w:after="0" w:line="240" w:lineRule="auto"/>
              <w:jc w:val="center"/>
              <w:rPr>
                <w:sz w:val="20"/>
                <w:szCs w:val="20"/>
              </w:rPr>
            </w:pPr>
          </w:p>
        </w:tc>
        <w:tc>
          <w:tcPr>
            <w:tcW w:w="1559" w:type="dxa"/>
          </w:tcPr>
          <w:p w:rsidR="00105388" w:rsidRPr="00701C1F" w:rsidRDefault="00105388" w:rsidP="00701C1F">
            <w:pPr>
              <w:spacing w:after="0" w:line="240" w:lineRule="auto"/>
              <w:rPr>
                <w:sz w:val="20"/>
                <w:szCs w:val="20"/>
              </w:rPr>
            </w:pPr>
            <w:r w:rsidRPr="00701C1F">
              <w:rPr>
                <w:sz w:val="20"/>
                <w:szCs w:val="20"/>
              </w:rPr>
              <w:t>Proyectos</w:t>
            </w:r>
          </w:p>
        </w:tc>
        <w:tc>
          <w:tcPr>
            <w:tcW w:w="4547" w:type="dxa"/>
          </w:tcPr>
          <w:p w:rsidR="00105388" w:rsidRPr="00701C1F" w:rsidRDefault="0010538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105388" w:rsidRPr="00701C1F" w:rsidRDefault="00105388" w:rsidP="00701C1F">
            <w:pPr>
              <w:spacing w:after="0" w:line="240" w:lineRule="auto"/>
              <w:rPr>
                <w:sz w:val="20"/>
                <w:szCs w:val="20"/>
              </w:rPr>
            </w:pPr>
            <w:r w:rsidRPr="00701C1F">
              <w:rPr>
                <w:sz w:val="20"/>
                <w:szCs w:val="20"/>
              </w:rPr>
              <w:t>Alta</w:t>
            </w:r>
          </w:p>
        </w:tc>
        <w:tc>
          <w:tcPr>
            <w:tcW w:w="1276" w:type="dxa"/>
          </w:tcPr>
          <w:p w:rsidR="00105388" w:rsidRPr="00701C1F" w:rsidRDefault="00105388" w:rsidP="00701C1F">
            <w:pPr>
              <w:spacing w:after="0" w:line="240" w:lineRule="auto"/>
              <w:rPr>
                <w:sz w:val="20"/>
                <w:szCs w:val="20"/>
              </w:rPr>
            </w:pPr>
            <w:r w:rsidRPr="00701C1F">
              <w:rPr>
                <w:sz w:val="20"/>
                <w:szCs w:val="20"/>
              </w:rPr>
              <w:t>Media</w:t>
            </w:r>
          </w:p>
        </w:tc>
      </w:tr>
    </w:tbl>
    <w:p w:rsidR="00105388" w:rsidRDefault="00105388" w:rsidP="00EC5A43">
      <w:pPr>
        <w:pStyle w:val="Heading2"/>
      </w:pPr>
      <w:bookmarkStart w:id="13" w:name="_Toc336529821"/>
      <w:r>
        <w:t>Diagrama de paquetes</w:t>
      </w:r>
      <w:bookmarkEnd w:id="13"/>
    </w:p>
    <w:p w:rsidR="00105388" w:rsidRPr="009A1828" w:rsidRDefault="00105388" w:rsidP="009A1828">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105388" w:rsidRDefault="00105388" w:rsidP="00EC5A43">
      <w:pPr>
        <w:pStyle w:val="Heading2"/>
      </w:pPr>
      <w:bookmarkStart w:id="14" w:name="_Toc336529822"/>
      <w:r>
        <w:t>Diagramas de casos de uso</w:t>
      </w:r>
      <w:bookmarkEnd w:id="14"/>
    </w:p>
    <w:p w:rsidR="00105388" w:rsidRDefault="00105388" w:rsidP="003A23EB">
      <w:pPr>
        <w:pStyle w:val="Heading3"/>
      </w:pPr>
      <w:bookmarkStart w:id="15" w:name="_Toc336529823"/>
      <w:r>
        <w:t>Diagramas del paquete de proyectos</w:t>
      </w:r>
      <w:bookmarkEnd w:id="15"/>
    </w:p>
    <w:p w:rsidR="00105388" w:rsidRPr="002B3322" w:rsidRDefault="00105388" w:rsidP="002B3322">
      <w:r>
        <w:rPr>
          <w:noProof/>
          <w:lang w:eastAsia="es-AR"/>
        </w:rPr>
        <w:pict>
          <v:shape id="Picture 20" o:spid="_x0000_i1026" type="#_x0000_t75" style="width:441.75pt;height:559.5pt;visibility:visible">
            <v:imagedata r:id="rId11" o:title=""/>
          </v:shape>
        </w:pict>
      </w:r>
    </w:p>
    <w:p w:rsidR="00105388" w:rsidRDefault="00105388" w:rsidP="003A23EB">
      <w:pPr>
        <w:pStyle w:val="Heading3"/>
      </w:pPr>
      <w:bookmarkStart w:id="16" w:name="_Toc336529824"/>
      <w:r>
        <w:t>Diagramas del paquete de administración</w:t>
      </w:r>
      <w:bookmarkEnd w:id="16"/>
    </w:p>
    <w:p w:rsidR="00105388" w:rsidRPr="002B3322" w:rsidRDefault="00105388" w:rsidP="002B3322">
      <w:r>
        <w:rPr>
          <w:noProof/>
          <w:lang w:eastAsia="es-AR"/>
        </w:rPr>
        <w:pict>
          <v:shape id="Picture 4" o:spid="_x0000_i1027" type="#_x0000_t75" style="width:441pt;height:291pt;visibility:visible">
            <v:imagedata r:id="rId12" o:title=""/>
          </v:shape>
        </w:pict>
      </w:r>
    </w:p>
    <w:p w:rsidR="00105388" w:rsidRDefault="00105388" w:rsidP="003A23EB">
      <w:pPr>
        <w:pStyle w:val="Heading3"/>
      </w:pPr>
      <w:bookmarkStart w:id="17" w:name="_Toc336529825"/>
      <w:r>
        <w:t>Diagramas del paquete de notificaciones</w:t>
      </w:r>
      <w:bookmarkEnd w:id="17"/>
    </w:p>
    <w:p w:rsidR="00105388" w:rsidRPr="002B3322" w:rsidRDefault="00105388" w:rsidP="002B3322">
      <w:r>
        <w:rPr>
          <w:noProof/>
          <w:lang w:eastAsia="es-AR"/>
        </w:rPr>
        <w:pict>
          <v:shape id="Picture 5" o:spid="_x0000_i1028" type="#_x0000_t75" style="width:438.75pt;height:311.25pt;visibility:visible">
            <v:imagedata r:id="rId13" o:title=""/>
          </v:shape>
        </w:pict>
      </w:r>
    </w:p>
    <w:p w:rsidR="00105388" w:rsidRDefault="00105388" w:rsidP="003A23EB">
      <w:pPr>
        <w:pStyle w:val="Heading3"/>
      </w:pPr>
      <w:bookmarkStart w:id="18" w:name="_Toc336529826"/>
      <w:r>
        <w:t>Diagramas del paquete de reportes</w:t>
      </w:r>
      <w:bookmarkEnd w:id="18"/>
    </w:p>
    <w:p w:rsidR="00105388" w:rsidRPr="009A1828" w:rsidRDefault="00105388" w:rsidP="009A1828">
      <w:r>
        <w:rPr>
          <w:noProof/>
          <w:lang w:eastAsia="es-AR"/>
        </w:rPr>
        <w:pict>
          <v:shape id="Picture 22" o:spid="_x0000_i1029" type="#_x0000_t75" style="width:441pt;height:474.75pt;visibility:visible">
            <v:imagedata r:id="rId14" o:title=""/>
          </v:shape>
        </w:pict>
      </w:r>
    </w:p>
    <w:p w:rsidR="00105388" w:rsidRDefault="00105388" w:rsidP="003A23EB">
      <w:pPr>
        <w:pStyle w:val="Heading3"/>
      </w:pPr>
      <w:bookmarkStart w:id="19" w:name="_Toc336529827"/>
      <w:r>
        <w:t>Diagramas del paquete de soporte</w:t>
      </w:r>
      <w:bookmarkEnd w:id="19"/>
    </w:p>
    <w:p w:rsidR="00105388" w:rsidRPr="002B3322" w:rsidRDefault="00105388" w:rsidP="002B3322">
      <w:r>
        <w:rPr>
          <w:noProof/>
          <w:lang w:eastAsia="es-AR"/>
        </w:rPr>
        <w:pict>
          <v:shape id="Picture 21" o:spid="_x0000_i1030" type="#_x0000_t75" style="width:439.5pt;height:439.5pt;visibility:visible">
            <v:imagedata r:id="rId15" o:title=""/>
          </v:shape>
        </w:pict>
      </w:r>
    </w:p>
    <w:p w:rsidR="00105388" w:rsidRPr="00702488" w:rsidRDefault="00105388" w:rsidP="0051241E">
      <w:pPr>
        <w:pStyle w:val="Heading1"/>
      </w:pPr>
      <w:bookmarkStart w:id="20" w:name="_Toc336529828"/>
      <w:r w:rsidRPr="00702488">
        <w:t>Descripción detallada de requerimientos</w:t>
      </w:r>
      <w:bookmarkEnd w:id="20"/>
    </w:p>
    <w:p w:rsidR="00105388" w:rsidRPr="00702488" w:rsidRDefault="00105388" w:rsidP="000F5FF2">
      <w:pPr>
        <w:pStyle w:val="Heading3"/>
      </w:pPr>
      <w:bookmarkStart w:id="21" w:name="_Toc326617836"/>
      <w:bookmarkStart w:id="22" w:name="_Toc336529829"/>
      <w:r w:rsidRPr="00702488">
        <w:t>1. Crear Proyecto</w:t>
      </w:r>
      <w:bookmarkEnd w:id="21"/>
      <w:bookmarkEnd w:id="2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1</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Crear Proyecto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Crear un proyecto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Supervisor de Proyectos (SP)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SP selecciona un cliente*.</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05388" w:rsidRPr="00701C1F" w:rsidRDefault="0010538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05388" w:rsidRPr="00701C1F" w:rsidRDefault="00105388" w:rsidP="00701C1F">
            <w:pPr>
              <w:pStyle w:val="ListParagraph"/>
              <w:numPr>
                <w:ilvl w:val="1"/>
                <w:numId w:val="2"/>
              </w:numPr>
              <w:spacing w:after="0" w:line="240" w:lineRule="auto"/>
              <w:rPr>
                <w:sz w:val="20"/>
                <w:szCs w:val="20"/>
              </w:rPr>
            </w:pPr>
            <w:r w:rsidRPr="00701C1F">
              <w:rPr>
                <w:sz w:val="20"/>
                <w:szCs w:val="20"/>
              </w:rPr>
              <w:t>El SP corrige las fechas.</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SP confirma la creación.</w:t>
            </w:r>
          </w:p>
          <w:p w:rsidR="00105388" w:rsidRPr="00701C1F" w:rsidRDefault="00105388" w:rsidP="00701C1F">
            <w:pPr>
              <w:pStyle w:val="ListParagraph"/>
              <w:numPr>
                <w:ilvl w:val="1"/>
                <w:numId w:val="2"/>
              </w:numPr>
              <w:spacing w:after="0" w:line="240" w:lineRule="auto"/>
              <w:rPr>
                <w:sz w:val="20"/>
                <w:szCs w:val="20"/>
              </w:rPr>
            </w:pPr>
            <w:r w:rsidRPr="00701C1F">
              <w:rPr>
                <w:sz w:val="20"/>
                <w:szCs w:val="20"/>
              </w:rPr>
              <w:t>El SP no confirma la creación.</w:t>
            </w:r>
          </w:p>
          <w:p w:rsidR="00105388" w:rsidRPr="00701C1F" w:rsidRDefault="00105388" w:rsidP="00701C1F">
            <w:pPr>
              <w:pStyle w:val="ListParagraph"/>
              <w:numPr>
                <w:ilvl w:val="1"/>
                <w:numId w:val="2"/>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05388" w:rsidRPr="00701C1F" w:rsidRDefault="00105388" w:rsidP="00701C1F">
            <w:pPr>
              <w:pStyle w:val="ListParagraph"/>
              <w:numPr>
                <w:ilvl w:val="0"/>
                <w:numId w:val="2"/>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0.6 – Carlos Trepat</w:t>
            </w:r>
            <w:r w:rsidRPr="00701C1F">
              <w:rPr>
                <w:sz w:val="20"/>
                <w:szCs w:val="20"/>
              </w:rPr>
              <w:br/>
              <w:t>0.5 – Mariano Gava</w:t>
            </w:r>
          </w:p>
          <w:p w:rsidR="00105388" w:rsidRPr="00701C1F" w:rsidRDefault="00105388" w:rsidP="00701C1F">
            <w:pPr>
              <w:spacing w:after="0" w:line="240" w:lineRule="auto"/>
              <w:rPr>
                <w:sz w:val="20"/>
                <w:szCs w:val="20"/>
              </w:rPr>
            </w:pPr>
            <w:r w:rsidRPr="00701C1F">
              <w:rPr>
                <w:sz w:val="20"/>
                <w:szCs w:val="20"/>
              </w:rPr>
              <w:t>0.4 – Mariano Gava.</w:t>
            </w:r>
          </w:p>
          <w:p w:rsidR="00105388" w:rsidRPr="00701C1F" w:rsidRDefault="00105388" w:rsidP="00701C1F">
            <w:pPr>
              <w:spacing w:after="0" w:line="240" w:lineRule="auto"/>
              <w:rPr>
                <w:sz w:val="20"/>
                <w:szCs w:val="20"/>
              </w:rPr>
            </w:pPr>
            <w:r w:rsidRPr="00701C1F">
              <w:rPr>
                <w:sz w:val="20"/>
                <w:szCs w:val="20"/>
              </w:rPr>
              <w:t>0.3 - DemiánOdasso</w:t>
            </w:r>
          </w:p>
          <w:p w:rsidR="00105388" w:rsidRPr="00701C1F" w:rsidRDefault="00105388" w:rsidP="00701C1F">
            <w:pPr>
              <w:spacing w:after="0" w:line="240" w:lineRule="auto"/>
              <w:rPr>
                <w:sz w:val="20"/>
                <w:szCs w:val="20"/>
              </w:rPr>
            </w:pPr>
            <w:r w:rsidRPr="00701C1F">
              <w:rPr>
                <w:sz w:val="20"/>
                <w:szCs w:val="20"/>
              </w:rPr>
              <w:t>0.2 - DemiánOdasso</w:t>
            </w:r>
          </w:p>
          <w:p w:rsidR="00105388" w:rsidRPr="00701C1F" w:rsidRDefault="00105388" w:rsidP="00701C1F">
            <w:pPr>
              <w:spacing w:after="0" w:line="240" w:lineRule="auto"/>
              <w:rPr>
                <w:sz w:val="20"/>
                <w:szCs w:val="20"/>
              </w:rPr>
            </w:pPr>
            <w:r w:rsidRPr="00701C1F">
              <w:rPr>
                <w:sz w:val="20"/>
                <w:szCs w:val="20"/>
              </w:rPr>
              <w:t>0.1 - DemiánOdasso</w:t>
            </w:r>
          </w:p>
        </w:tc>
      </w:tr>
    </w:tbl>
    <w:p w:rsidR="00105388" w:rsidRDefault="00105388" w:rsidP="0018797D">
      <w:pPr>
        <w:pStyle w:val="Heading3"/>
      </w:pPr>
      <w:bookmarkStart w:id="23" w:name="_Toc336529830"/>
      <w:bookmarkStart w:id="24" w:name="_Toc326617837"/>
      <w:r>
        <w:t>23. Cerrar Proyecto</w:t>
      </w:r>
      <w:bookmarkEnd w:id="2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23</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Cerrar Proyecto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Cierra un proyecto ya finalizado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05388" w:rsidRPr="00701C1F" w:rsidRDefault="00105388" w:rsidP="00701C1F">
            <w:pPr>
              <w:spacing w:after="0" w:line="240" w:lineRule="auto"/>
              <w:rPr>
                <w:sz w:val="20"/>
                <w:szCs w:val="20"/>
              </w:rPr>
            </w:pPr>
            <w:r w:rsidRPr="00701C1F">
              <w:rPr>
                <w:sz w:val="20"/>
                <w:szCs w:val="20"/>
              </w:rPr>
              <w:t>Se debe tener seleccionado un proyecto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05388" w:rsidRPr="00701C1F" w:rsidRDefault="00105388" w:rsidP="00701C1F">
            <w:pPr>
              <w:spacing w:after="0" w:line="240" w:lineRule="auto"/>
              <w:rPr>
                <w:sz w:val="20"/>
                <w:szCs w:val="20"/>
              </w:rPr>
            </w:pPr>
            <w:r w:rsidRPr="00701C1F">
              <w:rPr>
                <w:sz w:val="20"/>
                <w:szCs w:val="20"/>
              </w:rPr>
              <w:t>El proyecto no está en estado Activo.</w:t>
            </w:r>
          </w:p>
          <w:p w:rsidR="00105388" w:rsidRPr="00701C1F" w:rsidRDefault="00105388" w:rsidP="00701C1F">
            <w:pPr>
              <w:spacing w:after="0" w:line="240" w:lineRule="auto"/>
              <w:rPr>
                <w:sz w:val="20"/>
                <w:szCs w:val="20"/>
              </w:rPr>
            </w:pPr>
            <w:r w:rsidRPr="00701C1F">
              <w:rPr>
                <w:sz w:val="20"/>
                <w:szCs w:val="20"/>
              </w:rPr>
              <w:t>Existen solicitudes de tareas que aún no se cerraron.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APconfirma.</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El AP no confirma</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05388" w:rsidRPr="00701C1F" w:rsidRDefault="00105388" w:rsidP="00701C1F">
            <w:pPr>
              <w:pStyle w:val="ListParagraph"/>
              <w:numPr>
                <w:ilvl w:val="1"/>
                <w:numId w:val="68"/>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05388" w:rsidRPr="00701C1F" w:rsidRDefault="00105388" w:rsidP="00701C1F">
            <w:pPr>
              <w:pStyle w:val="ListParagraph"/>
              <w:numPr>
                <w:ilvl w:val="0"/>
                <w:numId w:val="68"/>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r w:rsidRPr="00F22D15">
              <w:rPr>
                <w:b/>
                <w:noProof/>
                <w:sz w:val="20"/>
                <w:szCs w:val="20"/>
                <w:lang w:eastAsia="es-AR"/>
              </w:rPr>
              <w:pict>
                <v:shape id="Imagen 3" o:spid="_x0000_i1033" type="#_x0000_t75" style="width:189.75pt;height:150pt;visibility:visible">
                  <v:imagedata r:id="rId18" o:title=""/>
                </v:shape>
              </w:pic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rPr>
            </w:pP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0.1  - Mariano GUILLEN</w:t>
            </w:r>
          </w:p>
          <w:p w:rsidR="00105388" w:rsidRPr="00701C1F" w:rsidRDefault="00105388" w:rsidP="00701C1F">
            <w:pPr>
              <w:spacing w:after="0" w:line="240" w:lineRule="auto"/>
              <w:rPr>
                <w:sz w:val="20"/>
                <w:szCs w:val="20"/>
              </w:rPr>
            </w:pPr>
          </w:p>
        </w:tc>
      </w:tr>
    </w:tbl>
    <w:p w:rsidR="00105388" w:rsidRPr="007918BA" w:rsidRDefault="00105388" w:rsidP="000F5FF2">
      <w:pPr>
        <w:pStyle w:val="Heading3"/>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29</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Asignar proyecto a administrador de proyectos</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Asignar uno más proyectos a un administrador de proyectos.</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Supervisor de Proyectos (SP)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asigna el o los proyectos a un administrador de proyectos y se les cambia el estado a “Activo”</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SP selecciona uno o más proyectos.</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SP confirma.</w:t>
            </w:r>
          </w:p>
          <w:p w:rsidR="00105388" w:rsidRPr="00701C1F" w:rsidRDefault="00105388" w:rsidP="00701C1F">
            <w:pPr>
              <w:pStyle w:val="ListParagraph"/>
              <w:numPr>
                <w:ilvl w:val="1"/>
                <w:numId w:val="27"/>
              </w:numPr>
              <w:spacing w:after="0" w:line="240" w:lineRule="auto"/>
              <w:rPr>
                <w:sz w:val="20"/>
                <w:szCs w:val="20"/>
              </w:rPr>
            </w:pPr>
            <w:r w:rsidRPr="00701C1F">
              <w:rPr>
                <w:sz w:val="20"/>
                <w:szCs w:val="20"/>
              </w:rPr>
              <w:t>El SP no confirma.</w:t>
            </w:r>
          </w:p>
          <w:p w:rsidR="00105388" w:rsidRPr="00701C1F" w:rsidRDefault="00105388" w:rsidP="00701C1F">
            <w:pPr>
              <w:pStyle w:val="ListParagraph"/>
              <w:numPr>
                <w:ilvl w:val="1"/>
                <w:numId w:val="27"/>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rPr>
          <w:trHeight w:val="3420"/>
        </w:trPr>
        <w:tc>
          <w:tcPr>
            <w:tcW w:w="9210" w:type="dxa"/>
            <w:gridSpan w:val="3"/>
          </w:tcPr>
          <w:p w:rsidR="00105388" w:rsidRPr="00701C1F" w:rsidRDefault="00105388" w:rsidP="00701C1F">
            <w:pPr>
              <w:spacing w:after="0" w:line="240" w:lineRule="auto"/>
              <w:rPr>
                <w:rStyle w:val="Strong"/>
                <w:b w:val="0"/>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105388" w:rsidRPr="00701C1F" w:rsidTr="00701C1F">
        <w:trPr>
          <w:trHeight w:val="195"/>
        </w:trPr>
        <w:tc>
          <w:tcPr>
            <w:tcW w:w="9210" w:type="dxa"/>
            <w:gridSpan w:val="3"/>
          </w:tcPr>
          <w:p w:rsidR="00105388" w:rsidRPr="00701C1F" w:rsidRDefault="00105388" w:rsidP="00701C1F">
            <w:pPr>
              <w:spacing w:after="0" w:line="240" w:lineRule="auto"/>
              <w:rPr>
                <w:bCs/>
                <w:noProof/>
                <w:lang w:eastAsia="es-AR"/>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0.3- Carlos Trepat</w:t>
            </w:r>
          </w:p>
          <w:p w:rsidR="00105388" w:rsidRPr="00701C1F" w:rsidRDefault="00105388" w:rsidP="00701C1F">
            <w:pPr>
              <w:spacing w:after="0" w:line="240" w:lineRule="auto"/>
              <w:rPr>
                <w:sz w:val="20"/>
                <w:szCs w:val="20"/>
              </w:rPr>
            </w:pPr>
            <w:r w:rsidRPr="00701C1F">
              <w:rPr>
                <w:sz w:val="20"/>
                <w:szCs w:val="20"/>
              </w:rPr>
              <w:t>0.2 - Carlos Trepat</w:t>
            </w:r>
          </w:p>
          <w:p w:rsidR="00105388" w:rsidRPr="00701C1F" w:rsidRDefault="00105388" w:rsidP="00701C1F">
            <w:pPr>
              <w:spacing w:after="0" w:line="240" w:lineRule="auto"/>
              <w:rPr>
                <w:sz w:val="20"/>
                <w:szCs w:val="20"/>
              </w:rPr>
            </w:pPr>
            <w:r w:rsidRPr="00701C1F">
              <w:rPr>
                <w:sz w:val="20"/>
                <w:szCs w:val="20"/>
              </w:rPr>
              <w:t>0.1 - DemiánOdasso</w:t>
            </w:r>
          </w:p>
        </w:tc>
      </w:tr>
    </w:tbl>
    <w:p w:rsidR="00105388" w:rsidRDefault="00105388" w:rsidP="00781377">
      <w:pPr>
        <w:pStyle w:val="Heading3"/>
      </w:pPr>
      <w:bookmarkStart w:id="26" w:name="_Toc336529832"/>
      <w:r>
        <w:t>24. Gestionar solicitud de tarea</w:t>
      </w:r>
      <w:bookmarkEnd w:id="2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24</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Gestionar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Listar las solicitudes de tarea de un proyecto seleccionado y permitir seleccionar una para gestionarla.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ADMP debe estar logueado en el sistema.</w:t>
            </w:r>
          </w:p>
          <w:p w:rsidR="00105388" w:rsidRPr="00701C1F" w:rsidRDefault="00105388" w:rsidP="00701C1F">
            <w:pPr>
              <w:spacing w:after="0" w:line="240" w:lineRule="auto"/>
              <w:rPr>
                <w:sz w:val="20"/>
                <w:szCs w:val="20"/>
              </w:rPr>
            </w:pPr>
            <w:r w:rsidRPr="00701C1F">
              <w:rPr>
                <w:sz w:val="20"/>
                <w:szCs w:val="20"/>
              </w:rPr>
              <w:t>El ADMP tiene rol de Administrador de Proyectos.</w:t>
            </w:r>
          </w:p>
          <w:p w:rsidR="00105388" w:rsidRPr="00701C1F" w:rsidRDefault="00105388" w:rsidP="00701C1F">
            <w:pPr>
              <w:spacing w:after="0" w:line="240" w:lineRule="auto"/>
              <w:rPr>
                <w:sz w:val="20"/>
                <w:szCs w:val="20"/>
              </w:rPr>
            </w:pPr>
            <w:r w:rsidRPr="00701C1F">
              <w:rPr>
                <w:sz w:val="20"/>
                <w:szCs w:val="20"/>
              </w:rPr>
              <w:t>Hay un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05388" w:rsidRPr="00701C1F" w:rsidRDefault="0010538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05388" w:rsidRPr="00701C1F" w:rsidRDefault="0010538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05388" w:rsidRPr="00701C1F" w:rsidRDefault="0010538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05388" w:rsidRPr="00701C1F" w:rsidRDefault="0010538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05388" w:rsidRPr="00701C1F" w:rsidRDefault="00105388" w:rsidP="00701C1F">
            <w:pPr>
              <w:pStyle w:val="ListParagraph"/>
              <w:numPr>
                <w:ilvl w:val="0"/>
                <w:numId w:val="4"/>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&lt;Imagen del prototipo de interfaz si aplica.&gt;</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p>
        </w:tc>
      </w:tr>
    </w:tbl>
    <w:p w:rsidR="00105388" w:rsidRDefault="00105388" w:rsidP="00B676AF">
      <w:pPr>
        <w:pStyle w:val="Heading3"/>
      </w:pPr>
      <w:bookmarkStart w:id="27" w:name="_Toc336529833"/>
      <w:r>
        <w:t>25. Consultar  Solicitud de Tarea</w:t>
      </w:r>
      <w:bookmarkEnd w:id="2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25</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Consultar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Consultar la solicitud</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Se selecciono una solicitud de tarea del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consulto una solicitud de tarea.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05388" w:rsidRPr="00701C1F" w:rsidRDefault="0010538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05388" w:rsidRPr="00701C1F" w:rsidRDefault="0010538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05388" w:rsidRPr="00701C1F" w:rsidRDefault="0010538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05388" w:rsidRPr="00701C1F" w:rsidRDefault="00105388" w:rsidP="00701C1F">
            <w:pPr>
              <w:pStyle w:val="ListParagraph"/>
              <w:numPr>
                <w:ilvl w:val="0"/>
                <w:numId w:val="25"/>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&lt;Imagen del prototipo de interfaz si aplica.&gt;</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0.2– Carlos Trepat</w:t>
            </w:r>
          </w:p>
          <w:p w:rsidR="00105388" w:rsidRPr="00701C1F" w:rsidRDefault="00105388" w:rsidP="00701C1F">
            <w:pPr>
              <w:spacing w:after="0" w:line="240" w:lineRule="auto"/>
              <w:rPr>
                <w:sz w:val="20"/>
                <w:szCs w:val="20"/>
              </w:rPr>
            </w:pPr>
            <w:r w:rsidRPr="00701C1F">
              <w:rPr>
                <w:sz w:val="20"/>
                <w:szCs w:val="20"/>
              </w:rPr>
              <w:t>0.1 – DemianOdasso</w:t>
            </w:r>
          </w:p>
        </w:tc>
      </w:tr>
    </w:tbl>
    <w:p w:rsidR="00105388" w:rsidRDefault="00105388" w:rsidP="002D6861">
      <w:pPr>
        <w:pStyle w:val="Heading3"/>
      </w:pPr>
      <w:bookmarkStart w:id="28" w:name="_Toc336529834"/>
      <w:r>
        <w:t>26. Eliminar  Solicitud de Tarea</w:t>
      </w:r>
      <w:bookmarkEnd w:id="2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26</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Eliminar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Eliminar la solicitud</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 (AP).</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Se selecciono una solicitud de tarea del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eliminó una solicitud de tarea.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AP no confirma eliminación.</w:t>
            </w:r>
          </w:p>
          <w:p w:rsidR="00105388" w:rsidRPr="00701C1F" w:rsidRDefault="00105388" w:rsidP="00701C1F">
            <w:pPr>
              <w:spacing w:after="0" w:line="240" w:lineRule="auto"/>
              <w:rPr>
                <w:sz w:val="20"/>
                <w:szCs w:val="20"/>
              </w:rPr>
            </w:pPr>
            <w:r w:rsidRPr="00701C1F">
              <w:rPr>
                <w:sz w:val="20"/>
                <w:szCs w:val="20"/>
              </w:rPr>
              <w:t>El SISTEMA verifica que la solicitud de tarea esté en estado Creada y la misma  no lo está</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05388" w:rsidRPr="00701C1F" w:rsidRDefault="0010538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05388" w:rsidRPr="00701C1F" w:rsidRDefault="0010538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05388" w:rsidRPr="00701C1F" w:rsidRDefault="00105388" w:rsidP="00701C1F">
            <w:pPr>
              <w:pStyle w:val="ListParagraph"/>
              <w:numPr>
                <w:ilvl w:val="1"/>
                <w:numId w:val="74"/>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05388" w:rsidRPr="00701C1F" w:rsidRDefault="0010538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05388" w:rsidRPr="00701C1F" w:rsidRDefault="0010538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05388" w:rsidRPr="00701C1F" w:rsidRDefault="00105388" w:rsidP="00701C1F">
            <w:pPr>
              <w:pStyle w:val="ListParagraph"/>
              <w:numPr>
                <w:ilvl w:val="1"/>
                <w:numId w:val="74"/>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74"/>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rPr>
            </w:pP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1.0 Mariano GUILLEN</w:t>
            </w:r>
          </w:p>
        </w:tc>
      </w:tr>
    </w:tbl>
    <w:p w:rsidR="00105388" w:rsidRDefault="00105388" w:rsidP="002D6861"/>
    <w:p w:rsidR="00105388" w:rsidRDefault="00105388" w:rsidP="00941A55">
      <w:pPr>
        <w:pStyle w:val="Heading3"/>
      </w:pPr>
      <w:bookmarkStart w:id="29" w:name="_Toc336529835"/>
      <w:r>
        <w:t xml:space="preserve">27. </w:t>
      </w:r>
      <w:r w:rsidRPr="00941A55">
        <w:t>Registrar orden de compra a solicitud de tarea.</w:t>
      </w:r>
      <w:bookmarkEnd w:id="2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27</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Registrar orden de compra 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Registrar una orden de compra o PO para una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 (AP).</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Se selecciono una solicitud de tarea del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registró una orden de compra (PO)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AP ingresa la fecha de recepción.</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AP ingresa el monto solicitado.</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05388" w:rsidRPr="00701C1F" w:rsidRDefault="0010538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05388" w:rsidRPr="00701C1F" w:rsidRDefault="0010538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AP selecciona la opción Crear</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05388" w:rsidRPr="00701C1F" w:rsidRDefault="00105388" w:rsidP="00701C1F">
            <w:pPr>
              <w:pStyle w:val="ListParagraph"/>
              <w:numPr>
                <w:ilvl w:val="0"/>
                <w:numId w:val="75"/>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rPr>
            </w:pP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1.0 Mariano GUILLEN</w:t>
            </w:r>
          </w:p>
        </w:tc>
      </w:tr>
    </w:tbl>
    <w:p w:rsidR="00105388" w:rsidRDefault="00105388" w:rsidP="002D6861"/>
    <w:p w:rsidR="00105388" w:rsidRDefault="00105388" w:rsidP="00832604">
      <w:pPr>
        <w:pStyle w:val="Heading3"/>
      </w:pPr>
      <w:bookmarkStart w:id="30" w:name="_Toc336529836"/>
      <w:r>
        <w:t>28. Modificar</w:t>
      </w:r>
      <w:r w:rsidRPr="00941A55">
        <w:t xml:space="preserve"> orden de compra a solicitud de tarea.</w:t>
      </w:r>
      <w:bookmarkEnd w:id="3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27</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orden de compra 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Modificar una orden de compra o PO para una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 (AP).</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Se selecciono una solicitud de tarea del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modificó una orden de compra (PO)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SISTEMA verifica que la PO no tenga un cobro asociado a dicha PO y la misma lo tiene</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05388" w:rsidRPr="00701C1F" w:rsidRDefault="0010538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05388" w:rsidRPr="00701C1F" w:rsidRDefault="0010538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05388" w:rsidRPr="00701C1F" w:rsidRDefault="00105388" w:rsidP="00701C1F">
            <w:pPr>
              <w:pStyle w:val="ListParagraph"/>
              <w:numPr>
                <w:ilvl w:val="1"/>
                <w:numId w:val="76"/>
              </w:numPr>
              <w:spacing w:after="0" w:line="240" w:lineRule="auto"/>
              <w:rPr>
                <w:sz w:val="20"/>
                <w:szCs w:val="20"/>
              </w:rPr>
            </w:pPr>
            <w:r w:rsidRPr="00701C1F">
              <w:rPr>
                <w:sz w:val="20"/>
                <w:szCs w:val="20"/>
              </w:rPr>
              <w:t>Se cancela CU</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AP ingresa la fecha de recepción.</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AP ingresa el monto solicitado.</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05388" w:rsidRPr="00701C1F" w:rsidRDefault="0010538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05388" w:rsidRPr="00701C1F" w:rsidRDefault="0010538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05388" w:rsidRPr="00701C1F" w:rsidRDefault="00105388" w:rsidP="00701C1F">
            <w:pPr>
              <w:pStyle w:val="ListParagraph"/>
              <w:numPr>
                <w:ilvl w:val="0"/>
                <w:numId w:val="76"/>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rPr>
            </w:pP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1.0 Mariano GUILLEN</w:t>
            </w:r>
          </w:p>
        </w:tc>
      </w:tr>
    </w:tbl>
    <w:p w:rsidR="00105388" w:rsidRPr="002D6861" w:rsidRDefault="00105388" w:rsidP="00832604"/>
    <w:p w:rsidR="00105388" w:rsidRPr="002D6861" w:rsidRDefault="00105388" w:rsidP="002D6861"/>
    <w:p w:rsidR="00105388" w:rsidRPr="002D6861" w:rsidRDefault="00105388" w:rsidP="002D6861"/>
    <w:p w:rsidR="00105388" w:rsidRDefault="00105388" w:rsidP="00781377">
      <w:pPr>
        <w:pStyle w:val="Heading3"/>
      </w:pPr>
      <w:bookmarkStart w:id="31" w:name="_Toc336529837"/>
      <w:r>
        <w:t>17. Modificar  Solicitud de Tarea</w:t>
      </w:r>
      <w:bookmarkEnd w:id="3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17</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Modificar la solicitud.</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Hay una solicitud de tarea seleccionada para modificar.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El actor modifico la solicitud de tarea y el SISTEMA la actualizo.</w:t>
            </w:r>
          </w:p>
          <w:p w:rsidR="00105388" w:rsidRPr="00701C1F" w:rsidRDefault="00105388" w:rsidP="00701C1F">
            <w:pPr>
              <w:spacing w:after="0" w:line="240" w:lineRule="auto"/>
              <w:rPr>
                <w:sz w:val="20"/>
                <w:szCs w:val="20"/>
              </w:rPr>
            </w:pPr>
            <w:r w:rsidRPr="00701C1F">
              <w:rPr>
                <w:sz w:val="20"/>
                <w:szCs w:val="20"/>
              </w:rPr>
              <w:t>El actor no modifico la solicitud de tarea.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actor no confirma la modificación.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una cuadrilla.</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selecciona un sitio.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un tipo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selecciona un material.</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selecciona los materiales.</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actor selecciona un equipo.</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actor modificar el nombre.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105388" w:rsidRPr="00701C1F" w:rsidRDefault="00105388"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05388" w:rsidRPr="00701C1F" w:rsidRDefault="00105388"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selecciona uno.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un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selecciona un tipo de tarea.</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selecciona un material.</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05388" w:rsidRPr="00701C1F" w:rsidRDefault="00105388" w:rsidP="00701C1F">
            <w:pPr>
              <w:pStyle w:val="ListParagraph"/>
              <w:numPr>
                <w:ilvl w:val="2"/>
                <w:numId w:val="29"/>
              </w:numPr>
              <w:spacing w:after="0" w:line="240" w:lineRule="auto"/>
              <w:rPr>
                <w:sz w:val="20"/>
                <w:szCs w:val="20"/>
              </w:rPr>
            </w:pPr>
            <w:r w:rsidRPr="00701C1F">
              <w:rPr>
                <w:sz w:val="20"/>
                <w:szCs w:val="20"/>
              </w:rPr>
              <w:t>El actor ingresa el nombre.</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actor confirma la modificación.</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El actor no confirma la modificación.</w:t>
            </w:r>
          </w:p>
          <w:p w:rsidR="00105388" w:rsidRPr="00701C1F" w:rsidRDefault="00105388" w:rsidP="00701C1F">
            <w:pPr>
              <w:pStyle w:val="ListParagraph"/>
              <w:numPr>
                <w:ilvl w:val="1"/>
                <w:numId w:val="29"/>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05388" w:rsidRPr="00701C1F" w:rsidRDefault="00105388" w:rsidP="00701C1F">
            <w:pPr>
              <w:pStyle w:val="ListParagraph"/>
              <w:numPr>
                <w:ilvl w:val="0"/>
                <w:numId w:val="29"/>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&lt;Imagen del prototipo de interfaz si aplica.&gt;</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0.4 – DemianOdasso.</w:t>
            </w:r>
          </w:p>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DemianOdasso.</w:t>
            </w:r>
          </w:p>
          <w:p w:rsidR="00105388" w:rsidRPr="00701C1F" w:rsidRDefault="00105388" w:rsidP="00701C1F">
            <w:pPr>
              <w:spacing w:after="0" w:line="240" w:lineRule="auto"/>
              <w:rPr>
                <w:sz w:val="20"/>
                <w:szCs w:val="20"/>
              </w:rPr>
            </w:pPr>
            <w:r w:rsidRPr="00701C1F">
              <w:rPr>
                <w:sz w:val="20"/>
                <w:szCs w:val="20"/>
              </w:rPr>
              <w:t>0.1 – DemianOdasso.</w:t>
            </w:r>
          </w:p>
        </w:tc>
      </w:tr>
    </w:tbl>
    <w:p w:rsidR="00105388" w:rsidRPr="00702488" w:rsidRDefault="00105388" w:rsidP="000F5FF2">
      <w:pPr>
        <w:pStyle w:val="Heading3"/>
      </w:pPr>
      <w:bookmarkStart w:id="32" w:name="_Toc336529838"/>
      <w:r>
        <w:t>2</w:t>
      </w:r>
      <w:r w:rsidRPr="00702488">
        <w:t>. Crear Solicitud de Tarea</w:t>
      </w:r>
      <w:bookmarkEnd w:id="3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2</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Crear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rStyle w:val="Strong"/>
                <w:b w:val="0"/>
                <w:sz w:val="20"/>
                <w:szCs w:val="20"/>
              </w:rPr>
              <w:t>Crear una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actor debe estar logueado en el sistema.</w:t>
            </w:r>
          </w:p>
          <w:p w:rsidR="00105388" w:rsidRPr="00701C1F" w:rsidRDefault="00105388" w:rsidP="00701C1F">
            <w:pPr>
              <w:spacing w:after="0" w:line="240" w:lineRule="auto"/>
              <w:rPr>
                <w:sz w:val="20"/>
                <w:szCs w:val="20"/>
              </w:rPr>
            </w:pPr>
            <w:r w:rsidRPr="00701C1F">
              <w:rPr>
                <w:sz w:val="20"/>
                <w:szCs w:val="20"/>
              </w:rPr>
              <w:t>El actor tiene rol de Administrador de Proyectos.</w:t>
            </w:r>
          </w:p>
          <w:p w:rsidR="00105388" w:rsidRPr="00701C1F" w:rsidRDefault="00105388" w:rsidP="00701C1F">
            <w:pPr>
              <w:spacing w:after="0" w:line="240" w:lineRule="auto"/>
              <w:rPr>
                <w:sz w:val="20"/>
                <w:szCs w:val="20"/>
              </w:rPr>
            </w:pPr>
            <w:r w:rsidRPr="00701C1F">
              <w:rPr>
                <w:sz w:val="20"/>
                <w:szCs w:val="20"/>
              </w:rPr>
              <w:t>Hay un proyecto seleccionado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actor no confirma.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sz w:val="20"/>
                <w:szCs w:val="20"/>
              </w:rPr>
              <w:t>tarea</w:t>
            </w:r>
            <w:r w:rsidRPr="00701C1F">
              <w:rPr>
                <w:sz w:val="20"/>
                <w:szCs w:val="20"/>
              </w:rPr>
              <w:t>.</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selecciona la cuadrilla.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no desea agregar una tarea.</w:t>
            </w:r>
          </w:p>
          <w:p w:rsidR="00105388" w:rsidRPr="00701C1F" w:rsidRDefault="00105388"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05388" w:rsidRPr="00701C1F" w:rsidRDefault="00105388" w:rsidP="00701C1F">
            <w:pPr>
              <w:pStyle w:val="ListParagraph"/>
              <w:numPr>
                <w:ilvl w:val="1"/>
                <w:numId w:val="26"/>
              </w:numPr>
              <w:spacing w:after="0" w:line="240" w:lineRule="auto"/>
              <w:rPr>
                <w:sz w:val="20"/>
                <w:szCs w:val="20"/>
              </w:rPr>
            </w:pPr>
            <w:r w:rsidRPr="00701C1F">
              <w:rPr>
                <w:sz w:val="20"/>
                <w:szCs w:val="20"/>
              </w:rPr>
              <w:t>Fin del CU.</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ingresa la fecha de inicio.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ingresa la fecha de fin.</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selecciona un sitio.</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selecciona un tipo de tarea.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ingresa las observaciones.</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SISTEMA solicita confirmación.</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El actor confirma.</w:t>
            </w:r>
          </w:p>
          <w:p w:rsidR="00105388" w:rsidRPr="00701C1F" w:rsidRDefault="00105388" w:rsidP="00701C1F">
            <w:pPr>
              <w:pStyle w:val="ListParagraph"/>
              <w:numPr>
                <w:ilvl w:val="1"/>
                <w:numId w:val="26"/>
              </w:numPr>
              <w:spacing w:after="0" w:line="240" w:lineRule="auto"/>
              <w:rPr>
                <w:sz w:val="20"/>
                <w:szCs w:val="20"/>
              </w:rPr>
            </w:pPr>
            <w:r w:rsidRPr="00701C1F">
              <w:rPr>
                <w:sz w:val="20"/>
                <w:szCs w:val="20"/>
              </w:rPr>
              <w:t>El actor no confirma.</w:t>
            </w:r>
          </w:p>
          <w:p w:rsidR="00105388" w:rsidRPr="00701C1F" w:rsidRDefault="00105388" w:rsidP="00701C1F">
            <w:pPr>
              <w:pStyle w:val="ListParagraph"/>
              <w:numPr>
                <w:ilvl w:val="1"/>
                <w:numId w:val="26"/>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105388" w:rsidRPr="00701C1F" w:rsidRDefault="00105388" w:rsidP="00701C1F">
            <w:pPr>
              <w:pStyle w:val="ListParagraph"/>
              <w:numPr>
                <w:ilvl w:val="0"/>
                <w:numId w:val="26"/>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No aplica.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105388" w:rsidRPr="00701C1F" w:rsidRDefault="00105388"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Prototipo de Interfaz</w:t>
            </w:r>
          </w:p>
        </w:tc>
      </w:tr>
      <w:tr w:rsidR="00105388" w:rsidRPr="00701C1F" w:rsidTr="00701C1F">
        <w:trPr>
          <w:trHeight w:val="3585"/>
        </w:trPr>
        <w:tc>
          <w:tcPr>
            <w:tcW w:w="9210" w:type="dxa"/>
            <w:gridSpan w:val="3"/>
          </w:tcPr>
          <w:p w:rsidR="00105388" w:rsidRPr="00701C1F" w:rsidRDefault="00105388" w:rsidP="00701C1F">
            <w:pPr>
              <w:spacing w:after="0" w:line="240" w:lineRule="auto"/>
              <w:rPr>
                <w:rStyle w:val="Strong"/>
                <w:b w:val="0"/>
              </w:rPr>
            </w:pPr>
            <w:r>
              <w:rPr>
                <w:noProof/>
                <w:lang w:eastAsia="es-AR"/>
              </w:rPr>
              <w:pict>
                <v:shape id="27 Imagen" o:spid="_x0000_i1036" type="#_x0000_t75" alt="crear_solicitud_de_tarea.png" style="width:219.75pt;height:171pt;visibility:visible">
                  <v:imagedata r:id="rId21" o:title=""/>
                </v:shape>
              </w:pict>
            </w:r>
            <w:r>
              <w:rPr>
                <w:noProof/>
                <w:lang w:eastAsia="es-AR"/>
              </w:rPr>
              <w:pict>
                <v:shape id="Imagen 15" o:spid="_x0000_i1037" type="#_x0000_t75" style="width:219.75pt;height:176.25pt;visibility:visible">
                  <v:imagedata r:id="rId22" o:title=""/>
                </v:shape>
              </w:pict>
            </w:r>
          </w:p>
        </w:tc>
      </w:tr>
      <w:tr w:rsidR="00105388" w:rsidRPr="00701C1F" w:rsidTr="00701C1F">
        <w:trPr>
          <w:trHeight w:val="225"/>
        </w:trPr>
        <w:tc>
          <w:tcPr>
            <w:tcW w:w="9210" w:type="dxa"/>
            <w:gridSpan w:val="3"/>
          </w:tcPr>
          <w:p w:rsidR="00105388" w:rsidRPr="00701C1F" w:rsidRDefault="00105388" w:rsidP="00701C1F">
            <w:pPr>
              <w:spacing w:after="0" w:line="240" w:lineRule="auto"/>
              <w:rPr>
                <w:b/>
                <w:bCs/>
                <w:noProof/>
                <w:sz w:val="20"/>
                <w:szCs w:val="20"/>
                <w:lang w:eastAsia="es-AR"/>
              </w:rPr>
            </w:pPr>
          </w:p>
        </w:tc>
      </w:tr>
      <w:tr w:rsidR="00105388" w:rsidRPr="00701C1F" w:rsidTr="00701C1F">
        <w:trPr>
          <w:trHeight w:val="210"/>
        </w:trPr>
        <w:tc>
          <w:tcPr>
            <w:tcW w:w="9210" w:type="dxa"/>
            <w:gridSpan w:val="3"/>
          </w:tcPr>
          <w:p w:rsidR="00105388" w:rsidRPr="00701C1F" w:rsidRDefault="00105388" w:rsidP="00701C1F">
            <w:pPr>
              <w:spacing w:after="0" w:line="240" w:lineRule="auto"/>
              <w:rPr>
                <w:bCs/>
                <w:noProof/>
                <w:lang w:eastAsia="es-AR"/>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0.6 – DemiánOdasso</w:t>
            </w:r>
          </w:p>
          <w:p w:rsidR="00105388" w:rsidRPr="00701C1F" w:rsidRDefault="00105388" w:rsidP="00701C1F">
            <w:pPr>
              <w:spacing w:after="0" w:line="240" w:lineRule="auto"/>
              <w:rPr>
                <w:sz w:val="20"/>
                <w:szCs w:val="20"/>
              </w:rPr>
            </w:pPr>
            <w:r w:rsidRPr="00701C1F">
              <w:rPr>
                <w:sz w:val="20"/>
                <w:szCs w:val="20"/>
              </w:rPr>
              <w:t>0.5 – Carlos Trepat</w:t>
            </w:r>
          </w:p>
          <w:p w:rsidR="00105388" w:rsidRPr="00701C1F" w:rsidRDefault="00105388" w:rsidP="00701C1F">
            <w:pPr>
              <w:spacing w:after="0" w:line="240" w:lineRule="auto"/>
              <w:rPr>
                <w:sz w:val="20"/>
                <w:szCs w:val="20"/>
              </w:rPr>
            </w:pPr>
            <w:r w:rsidRPr="00701C1F">
              <w:rPr>
                <w:sz w:val="20"/>
                <w:szCs w:val="20"/>
              </w:rPr>
              <w:t>0.4 - DemiánOdasso</w:t>
            </w:r>
          </w:p>
          <w:p w:rsidR="00105388" w:rsidRPr="00701C1F" w:rsidRDefault="00105388" w:rsidP="00701C1F">
            <w:pPr>
              <w:spacing w:after="0" w:line="240" w:lineRule="auto"/>
              <w:rPr>
                <w:sz w:val="20"/>
                <w:szCs w:val="20"/>
              </w:rPr>
            </w:pPr>
            <w:r w:rsidRPr="00701C1F">
              <w:rPr>
                <w:sz w:val="20"/>
                <w:szCs w:val="20"/>
              </w:rPr>
              <w:t>0.3 – Carlos Trepat</w:t>
            </w:r>
            <w:r w:rsidRPr="00701C1F">
              <w:rPr>
                <w:sz w:val="20"/>
                <w:szCs w:val="20"/>
              </w:rPr>
              <w:br/>
              <w:t>0.2 – Mariano Gava</w:t>
            </w:r>
          </w:p>
          <w:p w:rsidR="00105388" w:rsidRPr="00701C1F" w:rsidRDefault="00105388" w:rsidP="00701C1F">
            <w:pPr>
              <w:spacing w:after="0" w:line="240" w:lineRule="auto"/>
              <w:rPr>
                <w:sz w:val="20"/>
                <w:szCs w:val="20"/>
              </w:rPr>
            </w:pPr>
            <w:r w:rsidRPr="00701C1F">
              <w:rPr>
                <w:sz w:val="20"/>
                <w:szCs w:val="20"/>
              </w:rPr>
              <w:t>0.1 - DemiánOdasso</w:t>
            </w:r>
          </w:p>
        </w:tc>
      </w:tr>
    </w:tbl>
    <w:p w:rsidR="00105388" w:rsidRPr="00702488" w:rsidRDefault="00105388" w:rsidP="0050200A">
      <w:pPr>
        <w:pStyle w:val="Heading3"/>
      </w:pPr>
      <w:bookmarkStart w:id="33" w:name="_Toc336529839"/>
      <w:r>
        <w:t>118</w:t>
      </w:r>
      <w:r w:rsidRPr="00702488">
        <w:t>. C</w:t>
      </w:r>
      <w:r>
        <w:t>ontrolar Cambio de Estado de la Tarea</w:t>
      </w:r>
      <w:bookmarkEnd w:id="3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118</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Controlar que se cumplan las condiciones previas al envio de la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05388" w:rsidRPr="00701C1F" w:rsidRDefault="00105388" w:rsidP="00701C1F">
            <w:pPr>
              <w:spacing w:after="0" w:line="240" w:lineRule="auto"/>
              <w:rPr>
                <w:sz w:val="20"/>
                <w:szCs w:val="20"/>
              </w:rPr>
            </w:pPr>
            <w:r w:rsidRPr="00701C1F">
              <w:rPr>
                <w:sz w:val="20"/>
                <w:szCs w:val="20"/>
              </w:rPr>
              <w:t>Se debe haber seleccionado una Solicitud de Tarea de la cual cambiar los estados de la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05388" w:rsidRPr="00701C1F" w:rsidRDefault="00105388"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05388" w:rsidRPr="00701C1F" w:rsidRDefault="00105388" w:rsidP="00701C1F">
            <w:pPr>
              <w:spacing w:after="0" w:line="240" w:lineRule="auto"/>
              <w:rPr>
                <w:sz w:val="20"/>
                <w:szCs w:val="20"/>
                <w:lang w:val="en-US"/>
              </w:rPr>
            </w:pP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pStyle w:val="Heading3"/>
              <w:spacing w:line="240" w:lineRule="auto"/>
              <w:rPr>
                <w:b w:val="0"/>
                <w:color w:val="000000"/>
                <w:sz w:val="18"/>
                <w:szCs w:val="18"/>
              </w:rPr>
            </w:pPr>
            <w:bookmarkStart w:id="34" w:name="_Toc336529840"/>
            <w:r w:rsidRPr="00701C1F">
              <w:rPr>
                <w:b w:val="0"/>
                <w:color w:val="000000"/>
                <w:sz w:val="18"/>
                <w:szCs w:val="18"/>
              </w:rPr>
              <w:t>17. Modificar  Solicitud de Tarea</w:t>
            </w:r>
            <w:bookmarkEnd w:id="34"/>
          </w:p>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r w:rsidRPr="00701C1F">
              <w:rPr>
                <w:noProof/>
                <w:lang w:eastAsia="es-AR"/>
              </w:rPr>
              <w:t>NA.</w:t>
            </w:r>
          </w:p>
          <w:p w:rsidR="00105388" w:rsidRPr="00701C1F" w:rsidRDefault="00105388" w:rsidP="00701C1F">
            <w:pPr>
              <w:spacing w:after="0" w:line="240" w:lineRule="auto"/>
              <w:rPr>
                <w:rStyle w:val="Strong"/>
              </w:rPr>
            </w:pPr>
          </w:p>
        </w:tc>
      </w:tr>
    </w:tbl>
    <w:p w:rsidR="00105388" w:rsidRDefault="00105388" w:rsidP="0050200A"/>
    <w:p w:rsidR="00105388" w:rsidRPr="00702488" w:rsidRDefault="00105388" w:rsidP="000F5FF2">
      <w:pPr>
        <w:pStyle w:val="Heading3"/>
      </w:pPr>
      <w:bookmarkStart w:id="35" w:name="_Toc336529841"/>
      <w:r>
        <w:t>18</w:t>
      </w:r>
      <w:r w:rsidRPr="00702488">
        <w:t>. Registrar documento desolicitud de tarea</w:t>
      </w:r>
      <w:bookmarkEnd w:id="3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18</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Registrar documento de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sz w:val="20"/>
                <w:szCs w:val="20"/>
              </w:rPr>
              <w:t>Registrar un documento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ADMP debe estar logueado en el sistema.</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Hay una solicitud de tarea seleccionada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registro un documento a la solicitud de tarea.</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lo selecciona.</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ingresa observaciones.</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ADMP confirma la registración.</w:t>
            </w:r>
          </w:p>
          <w:p w:rsidR="00105388" w:rsidRPr="00701C1F" w:rsidRDefault="00105388" w:rsidP="00701C1F">
            <w:pPr>
              <w:pStyle w:val="ListParagraph"/>
              <w:numPr>
                <w:ilvl w:val="1"/>
                <w:numId w:val="6"/>
              </w:numPr>
              <w:spacing w:after="0" w:line="240" w:lineRule="auto"/>
              <w:rPr>
                <w:sz w:val="20"/>
                <w:szCs w:val="20"/>
              </w:rPr>
            </w:pPr>
            <w:r w:rsidRPr="00701C1F">
              <w:rPr>
                <w:sz w:val="20"/>
                <w:szCs w:val="20"/>
              </w:rPr>
              <w:t>El ADMP no confirma la registración.</w:t>
            </w:r>
          </w:p>
          <w:p w:rsidR="00105388" w:rsidRPr="00701C1F" w:rsidRDefault="00105388" w:rsidP="00701C1F">
            <w:pPr>
              <w:pStyle w:val="ListParagraph"/>
              <w:numPr>
                <w:ilvl w:val="1"/>
                <w:numId w:val="6"/>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05388" w:rsidRPr="00701C1F" w:rsidRDefault="00105388" w:rsidP="00701C1F">
            <w:pPr>
              <w:pStyle w:val="ListParagraph"/>
              <w:numPr>
                <w:ilvl w:val="0"/>
                <w:numId w:val="6"/>
              </w:numPr>
              <w:spacing w:after="0" w:line="240" w:lineRule="auto"/>
              <w:rPr>
                <w:sz w:val="20"/>
                <w:szCs w:val="20"/>
              </w:rPr>
            </w:pPr>
            <w:r w:rsidRPr="00701C1F">
              <w:rPr>
                <w:sz w:val="20"/>
                <w:szCs w:val="20"/>
              </w:rPr>
              <w:t xml:space="preserve"> 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Discutir estado de las entidades.</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Los documentos implicados son: documento de ingeniería, CAO, protocolo y los de la solicitud en si. La PO y el permiso de acceso al sitio se registran por sus correspondientes casos de uso.</w:t>
            </w:r>
          </w:p>
          <w:p w:rsidR="00105388" w:rsidRPr="00701C1F" w:rsidRDefault="00105388" w:rsidP="00701C1F">
            <w:pPr>
              <w:spacing w:after="0" w:line="240" w:lineRule="auto"/>
              <w:rPr>
                <w:rStyle w:val="Strong"/>
                <w:b w:val="0"/>
              </w:rPr>
            </w:pPr>
            <w:r w:rsidRPr="00701C1F">
              <w:rPr>
                <w:rStyle w:val="Strong"/>
                <w:b w:val="0"/>
                <w:sz w:val="20"/>
                <w:szCs w:val="20"/>
              </w:rPr>
              <w:t>Las fechas de enviado y aceptado se actualizan en el caso de uso de actualización de estado de documentos de proyecto.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71 – Gestionar solicitud de tarea</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r w:rsidRPr="00F22D15">
              <w:rPr>
                <w:b/>
                <w:noProof/>
                <w:sz w:val="20"/>
                <w:szCs w:val="20"/>
                <w:lang w:eastAsia="es-AR"/>
              </w:rPr>
              <w:pict>
                <v:shape id="Picture 3" o:spid="_x0000_i1038" type="#_x0000_t75" style="width:197.25pt;height:158.25pt;visibility:visible">
                  <v:imagedata r:id="rId23" o:title=""/>
                </v:shape>
              </w:pict>
            </w:r>
            <w:r w:rsidRPr="00F22D15">
              <w:rPr>
                <w:b/>
                <w:noProof/>
                <w:sz w:val="20"/>
                <w:szCs w:val="20"/>
                <w:lang w:eastAsia="es-AR"/>
              </w:rPr>
              <w:pict>
                <v:shape id="Picture 8" o:spid="_x0000_i1039" type="#_x0000_t75" style="width:197.25pt;height:153pt;visibility:visible">
                  <v:imagedata r:id="rId24" o:title=""/>
                </v:shape>
              </w:pic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rPr>
            </w:pPr>
          </w:p>
        </w:tc>
      </w:tr>
      <w:tr w:rsidR="00105388" w:rsidRPr="00701C1F" w:rsidTr="00701C1F">
        <w:trPr>
          <w:trHeight w:val="264"/>
        </w:trPr>
        <w:tc>
          <w:tcPr>
            <w:tcW w:w="9210"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9210" w:type="dxa"/>
            <w:gridSpan w:val="3"/>
          </w:tcPr>
          <w:p w:rsidR="00105388" w:rsidRPr="00701C1F" w:rsidRDefault="00105388" w:rsidP="00701C1F">
            <w:pPr>
              <w:spacing w:after="0" w:line="240" w:lineRule="auto"/>
              <w:rPr>
                <w:rStyle w:val="Strong"/>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0.4 – Carlos Trepat</w:t>
            </w:r>
          </w:p>
          <w:p w:rsidR="00105388" w:rsidRPr="00701C1F" w:rsidRDefault="00105388" w:rsidP="00701C1F">
            <w:pPr>
              <w:spacing w:after="0" w:line="240" w:lineRule="auto"/>
              <w:rPr>
                <w:sz w:val="20"/>
                <w:szCs w:val="20"/>
              </w:rPr>
            </w:pPr>
            <w:r w:rsidRPr="00701C1F">
              <w:rPr>
                <w:sz w:val="20"/>
                <w:szCs w:val="20"/>
              </w:rPr>
              <w:t>0.3 – Gava Mariano</w:t>
            </w:r>
          </w:p>
          <w:p w:rsidR="00105388" w:rsidRPr="00701C1F" w:rsidRDefault="00105388" w:rsidP="00701C1F">
            <w:pPr>
              <w:spacing w:after="0" w:line="240" w:lineRule="auto"/>
              <w:rPr>
                <w:sz w:val="20"/>
                <w:szCs w:val="20"/>
              </w:rPr>
            </w:pPr>
            <w:r w:rsidRPr="00701C1F">
              <w:rPr>
                <w:sz w:val="20"/>
                <w:szCs w:val="20"/>
              </w:rPr>
              <w:t>0.2 - DemiánOdasso</w:t>
            </w:r>
          </w:p>
          <w:p w:rsidR="00105388" w:rsidRPr="00701C1F" w:rsidRDefault="00105388" w:rsidP="00701C1F">
            <w:pPr>
              <w:spacing w:after="0" w:line="240" w:lineRule="auto"/>
              <w:rPr>
                <w:sz w:val="20"/>
                <w:szCs w:val="20"/>
              </w:rPr>
            </w:pPr>
            <w:r w:rsidRPr="00701C1F">
              <w:rPr>
                <w:sz w:val="20"/>
                <w:szCs w:val="20"/>
              </w:rPr>
              <w:t>0.1 - DemiánOdasso</w:t>
            </w:r>
          </w:p>
        </w:tc>
      </w:tr>
    </w:tbl>
    <w:p w:rsidR="00105388" w:rsidRPr="00753167" w:rsidRDefault="00105388" w:rsidP="00C75239">
      <w:pPr>
        <w:pStyle w:val="Heading3"/>
      </w:pPr>
      <w:bookmarkStart w:id="36" w:name="_Toc336529842"/>
      <w:r w:rsidRPr="00753167">
        <w:t>19. Modificar documento de solicitud de tarea</w:t>
      </w:r>
      <w:bookmarkEnd w:id="3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19</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documento de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datos  de un documento asociado a una solicitud de tarea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05388" w:rsidRPr="00701C1F" w:rsidRDefault="00105388"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AP selecciona un documento.</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05388" w:rsidRPr="00701C1F" w:rsidRDefault="00105388"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05388" w:rsidRPr="00701C1F" w:rsidRDefault="00105388"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AP confirma.</w:t>
            </w:r>
          </w:p>
          <w:p w:rsidR="00105388" w:rsidRPr="00701C1F" w:rsidRDefault="00105388" w:rsidP="00701C1F">
            <w:pPr>
              <w:pStyle w:val="ListParagraph"/>
              <w:numPr>
                <w:ilvl w:val="1"/>
                <w:numId w:val="66"/>
              </w:numPr>
              <w:spacing w:after="0" w:line="240" w:lineRule="auto"/>
              <w:rPr>
                <w:sz w:val="20"/>
                <w:szCs w:val="20"/>
              </w:rPr>
            </w:pPr>
            <w:r w:rsidRPr="00701C1F">
              <w:rPr>
                <w:sz w:val="20"/>
                <w:szCs w:val="20"/>
              </w:rPr>
              <w:t>El AP no confirma.</w:t>
            </w:r>
          </w:p>
          <w:p w:rsidR="00105388" w:rsidRPr="00701C1F" w:rsidRDefault="00105388" w:rsidP="00701C1F">
            <w:pPr>
              <w:pStyle w:val="ListParagraph"/>
              <w:numPr>
                <w:ilvl w:val="1"/>
                <w:numId w:val="66"/>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05388" w:rsidRPr="00701C1F" w:rsidRDefault="00105388" w:rsidP="00701C1F">
            <w:pPr>
              <w:pStyle w:val="ListParagraph"/>
              <w:numPr>
                <w:ilvl w:val="0"/>
                <w:numId w:val="66"/>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p>
          <w:p w:rsidR="00105388" w:rsidRPr="00701C1F" w:rsidRDefault="00105388" w:rsidP="00701C1F">
            <w:pPr>
              <w:spacing w:after="0" w:line="240" w:lineRule="auto"/>
              <w:rPr>
                <w:rStyle w:val="Strong"/>
                <w:sz w:val="20"/>
                <w:szCs w:val="20"/>
              </w:rPr>
            </w:pPr>
            <w:r w:rsidRPr="00F22D15">
              <w:rPr>
                <w:b/>
                <w:noProof/>
                <w:sz w:val="20"/>
                <w:szCs w:val="20"/>
                <w:lang w:eastAsia="es-AR"/>
              </w:rPr>
              <w:pict>
                <v:shape id="Imagen 5" o:spid="_x0000_i1040" type="#_x0000_t75" style="width:222pt;height:175.5pt;visibility:visible">
                  <v:imagedata r:id="rId25" o:title=""/>
                </v:shape>
              </w:pict>
            </w:r>
          </w:p>
          <w:p w:rsidR="00105388" w:rsidRPr="00701C1F" w:rsidRDefault="00105388" w:rsidP="00701C1F">
            <w:pPr>
              <w:spacing w:after="0" w:line="240" w:lineRule="auto"/>
              <w:rPr>
                <w:rStyle w:val="Strong"/>
              </w:rPr>
            </w:pP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1.0  - Mariano Guillén</w:t>
            </w:r>
          </w:p>
        </w:tc>
      </w:tr>
    </w:tbl>
    <w:p w:rsidR="00105388" w:rsidRDefault="00105388" w:rsidP="00C75239"/>
    <w:p w:rsidR="00105388" w:rsidRPr="00702488" w:rsidRDefault="00105388" w:rsidP="001172F8">
      <w:pPr>
        <w:pStyle w:val="Heading3"/>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Iniciar Sesión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Sesión iniciada.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Usuario no ingresa ni usuario ni contraseña</w:t>
            </w:r>
          </w:p>
          <w:p w:rsidR="00105388" w:rsidRPr="00701C1F" w:rsidRDefault="00105388" w:rsidP="00701C1F">
            <w:pPr>
              <w:spacing w:after="0" w:line="240" w:lineRule="auto"/>
              <w:rPr>
                <w:sz w:val="20"/>
                <w:szCs w:val="20"/>
              </w:rPr>
            </w:pPr>
            <w:r w:rsidRPr="00701C1F">
              <w:rPr>
                <w:sz w:val="20"/>
                <w:szCs w:val="20"/>
              </w:rPr>
              <w:t>El Usuario no confirma la sesión.</w:t>
            </w:r>
          </w:p>
          <w:p w:rsidR="00105388" w:rsidRPr="00701C1F" w:rsidRDefault="00105388" w:rsidP="00701C1F">
            <w:pPr>
              <w:spacing w:after="0" w:line="240" w:lineRule="auto"/>
              <w:rPr>
                <w:sz w:val="20"/>
                <w:szCs w:val="20"/>
              </w:rPr>
            </w:pPr>
            <w:r w:rsidRPr="00701C1F">
              <w:rPr>
                <w:sz w:val="20"/>
                <w:szCs w:val="20"/>
              </w:rPr>
              <w:t xml:space="preserve">El Usuario NO desea reingresar nuevamente los datos usuario y contraseña. </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05388" w:rsidRPr="00701C1F" w:rsidRDefault="0010538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05388" w:rsidRPr="00701C1F" w:rsidRDefault="0010538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05388" w:rsidRPr="00701C1F" w:rsidRDefault="00105388" w:rsidP="00701C1F">
            <w:pPr>
              <w:pStyle w:val="ListParagraph"/>
              <w:numPr>
                <w:ilvl w:val="1"/>
                <w:numId w:val="12"/>
              </w:numPr>
              <w:spacing w:after="0" w:line="240" w:lineRule="auto"/>
              <w:rPr>
                <w:sz w:val="20"/>
                <w:szCs w:val="20"/>
              </w:rPr>
            </w:pPr>
            <w:r w:rsidRPr="00701C1F">
              <w:rPr>
                <w:sz w:val="20"/>
                <w:szCs w:val="20"/>
              </w:rPr>
              <w:t>El sistema informa la situación.</w:t>
            </w:r>
          </w:p>
          <w:p w:rsidR="00105388" w:rsidRPr="00701C1F" w:rsidRDefault="00105388" w:rsidP="00701C1F">
            <w:pPr>
              <w:pStyle w:val="ListParagraph"/>
              <w:numPr>
                <w:ilvl w:val="1"/>
                <w:numId w:val="12"/>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Usuario confirma  la sesión.</w:t>
            </w:r>
          </w:p>
          <w:p w:rsidR="00105388" w:rsidRPr="00701C1F" w:rsidRDefault="00105388" w:rsidP="00701C1F">
            <w:pPr>
              <w:pStyle w:val="ListParagraph"/>
              <w:numPr>
                <w:ilvl w:val="0"/>
                <w:numId w:val="13"/>
              </w:numPr>
              <w:spacing w:after="0" w:line="240" w:lineRule="auto"/>
              <w:rPr>
                <w:sz w:val="20"/>
                <w:szCs w:val="20"/>
              </w:rPr>
            </w:pPr>
            <w:r w:rsidRPr="00701C1F">
              <w:rPr>
                <w:sz w:val="20"/>
                <w:szCs w:val="20"/>
              </w:rPr>
              <w:t>El Usuario no confirma la sesión.</w:t>
            </w:r>
          </w:p>
          <w:p w:rsidR="00105388" w:rsidRPr="00701C1F" w:rsidRDefault="00105388" w:rsidP="00701C1F">
            <w:pPr>
              <w:pStyle w:val="ListParagraph"/>
              <w:numPr>
                <w:ilvl w:val="0"/>
                <w:numId w:val="13"/>
              </w:numPr>
              <w:spacing w:after="0" w:line="240" w:lineRule="auto"/>
              <w:rPr>
                <w:sz w:val="20"/>
                <w:szCs w:val="20"/>
              </w:rPr>
            </w:pPr>
            <w:r w:rsidRPr="00701C1F">
              <w:rPr>
                <w:sz w:val="20"/>
                <w:szCs w:val="20"/>
              </w:rPr>
              <w:t>El sistema informa la situación.</w:t>
            </w:r>
          </w:p>
          <w:p w:rsidR="00105388" w:rsidRPr="00701C1F" w:rsidRDefault="00105388" w:rsidP="00701C1F">
            <w:pPr>
              <w:pStyle w:val="ListParagraph"/>
              <w:numPr>
                <w:ilvl w:val="0"/>
                <w:numId w:val="13"/>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05388" w:rsidRPr="00701C1F" w:rsidRDefault="0010538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05388" w:rsidRPr="00701C1F" w:rsidRDefault="00105388"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05388" w:rsidRPr="00701C1F" w:rsidRDefault="0010538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05388" w:rsidRPr="00701C1F" w:rsidRDefault="0010538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05388" w:rsidRPr="00701C1F" w:rsidRDefault="00105388" w:rsidP="00701C1F">
            <w:pPr>
              <w:pStyle w:val="ListParagraph"/>
              <w:numPr>
                <w:ilvl w:val="0"/>
                <w:numId w:val="15"/>
              </w:numPr>
              <w:spacing w:after="0" w:line="240" w:lineRule="auto"/>
              <w:rPr>
                <w:sz w:val="20"/>
                <w:szCs w:val="20"/>
              </w:rPr>
            </w:pPr>
            <w:r w:rsidRPr="00701C1F">
              <w:rPr>
                <w:sz w:val="20"/>
                <w:szCs w:val="20"/>
              </w:rPr>
              <w:t>Se cánsela el caso de uso.</w:t>
            </w:r>
          </w:p>
          <w:p w:rsidR="00105388" w:rsidRPr="00701C1F" w:rsidRDefault="0010538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05388" w:rsidRPr="00701C1F" w:rsidRDefault="00105388"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05388" w:rsidRPr="00701C1F" w:rsidRDefault="00105388" w:rsidP="00701C1F">
            <w:pPr>
              <w:pStyle w:val="ListParagraph"/>
              <w:numPr>
                <w:ilvl w:val="0"/>
                <w:numId w:val="16"/>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rPr>
          <w:trHeight w:val="99"/>
        </w:trPr>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F22D15">
              <w:rPr>
                <w:noProof/>
                <w:sz w:val="20"/>
                <w:szCs w:val="20"/>
                <w:lang w:eastAsia="es-AR"/>
              </w:rPr>
              <w:pict>
                <v:shape id="Imagen 4" o:spid="_x0000_i1041" type="#_x0000_t75" style="width:206.25pt;height:165.75pt;visibility:visible">
                  <v:imagedata r:id="rId26" o:title=""/>
                </v:shape>
              </w:pict>
            </w:r>
          </w:p>
        </w:tc>
      </w:tr>
      <w:tr w:rsidR="00105388" w:rsidRPr="00701C1F" w:rsidTr="00701C1F">
        <w:tc>
          <w:tcPr>
            <w:tcW w:w="9214" w:type="dxa"/>
            <w:gridSpan w:val="3"/>
          </w:tcPr>
          <w:p w:rsidR="00105388" w:rsidRPr="00701C1F" w:rsidRDefault="00105388" w:rsidP="00701C1F">
            <w:pPr>
              <w:spacing w:after="0" w:line="240" w:lineRule="auto"/>
              <w:rPr>
                <w:b/>
                <w:sz w:val="20"/>
                <w:szCs w:val="20"/>
              </w:rPr>
            </w:pPr>
          </w:p>
        </w:tc>
      </w:tr>
      <w:tr w:rsidR="00105388" w:rsidRPr="00701C1F" w:rsidTr="00701C1F">
        <w:tc>
          <w:tcPr>
            <w:tcW w:w="9214" w:type="dxa"/>
            <w:gridSpan w:val="3"/>
          </w:tcPr>
          <w:p w:rsidR="00105388" w:rsidRPr="00701C1F" w:rsidRDefault="00105388" w:rsidP="00701C1F">
            <w:pPr>
              <w:spacing w:after="0" w:line="240" w:lineRule="auto"/>
              <w:rPr>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0.2 – Carlos Trepat</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Pr="00702488" w:rsidRDefault="00105388" w:rsidP="001172F8">
      <w:pPr>
        <w:pStyle w:val="Heading3"/>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Cerrar Sesión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Que haya una sesión habilitada para un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Sesión finalizada.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Usuario no confirma el cierre de sesión.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05388" w:rsidRPr="00701C1F" w:rsidRDefault="0010538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05388" w:rsidRPr="00701C1F" w:rsidRDefault="0010538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05388" w:rsidRPr="00701C1F" w:rsidRDefault="0010538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05388" w:rsidRPr="00701C1F" w:rsidRDefault="00105388" w:rsidP="00701C1F">
            <w:pPr>
              <w:pStyle w:val="ListParagraph"/>
              <w:numPr>
                <w:ilvl w:val="1"/>
                <w:numId w:val="18"/>
              </w:numPr>
              <w:spacing w:after="0" w:line="240" w:lineRule="auto"/>
              <w:rPr>
                <w:sz w:val="20"/>
                <w:szCs w:val="20"/>
              </w:rPr>
            </w:pPr>
            <w:r w:rsidRPr="00701C1F">
              <w:rPr>
                <w:sz w:val="20"/>
                <w:szCs w:val="20"/>
              </w:rPr>
              <w:t>El sistema informa la situación.</w:t>
            </w:r>
          </w:p>
          <w:p w:rsidR="00105388" w:rsidRPr="00701C1F" w:rsidRDefault="00105388" w:rsidP="00701C1F">
            <w:pPr>
              <w:pStyle w:val="ListParagraph"/>
              <w:numPr>
                <w:ilvl w:val="1"/>
                <w:numId w:val="18"/>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05388" w:rsidRPr="00701C1F" w:rsidRDefault="0010538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05388" w:rsidRPr="00701C1F" w:rsidRDefault="00105388" w:rsidP="00701C1F">
            <w:pPr>
              <w:pStyle w:val="ListParagraph"/>
              <w:numPr>
                <w:ilvl w:val="0"/>
                <w:numId w:val="18"/>
              </w:numPr>
              <w:spacing w:after="0" w:line="240" w:lineRule="auto"/>
              <w:rPr>
                <w:sz w:val="20"/>
                <w:szCs w:val="20"/>
              </w:rPr>
            </w:pPr>
            <w:r w:rsidRPr="00701C1F">
              <w:rPr>
                <w:sz w:val="20"/>
                <w:szCs w:val="20"/>
              </w:rPr>
              <w:t>El sistema cierra la sesión actual.</w:t>
            </w:r>
          </w:p>
          <w:p w:rsidR="00105388" w:rsidRPr="00701C1F" w:rsidRDefault="00105388" w:rsidP="00701C1F">
            <w:pPr>
              <w:pStyle w:val="ListParagraph"/>
              <w:numPr>
                <w:ilvl w:val="0"/>
                <w:numId w:val="19"/>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sz w:val="20"/>
                <w:szCs w:val="20"/>
              </w:rPr>
            </w:pPr>
          </w:p>
        </w:tc>
      </w:tr>
      <w:tr w:rsidR="00105388" w:rsidRPr="00701C1F" w:rsidTr="00701C1F">
        <w:tc>
          <w:tcPr>
            <w:tcW w:w="9214" w:type="dxa"/>
            <w:gridSpan w:val="3"/>
          </w:tcPr>
          <w:p w:rsidR="00105388" w:rsidRPr="00701C1F" w:rsidRDefault="00105388" w:rsidP="00701C1F">
            <w:pPr>
              <w:spacing w:after="0" w:line="240" w:lineRule="auto"/>
              <w:rPr>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0.2 – Carlos Trepat</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Pr="00702488" w:rsidRDefault="00105388" w:rsidP="001172F8">
      <w:pPr>
        <w:pStyle w:val="Heading3"/>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33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Generar reporte de proyectos por filtros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Consultor (CONS)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CONSdebe estar logueado en el sistema.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
                <w:sz w:val="20"/>
                <w:szCs w:val="20"/>
              </w:rPr>
            </w:pPr>
            <w:r w:rsidRPr="00701C1F">
              <w:rPr>
                <w:bCs/>
                <w:sz w:val="20"/>
                <w:szCs w:val="20"/>
              </w:rPr>
              <w:t>Reporte generado según criterios.</w:t>
            </w:r>
          </w:p>
          <w:p w:rsidR="00105388" w:rsidRPr="00701C1F" w:rsidRDefault="00105388"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105388" w:rsidRPr="00701C1F" w:rsidRDefault="00105388" w:rsidP="00701C1F">
            <w:pPr>
              <w:spacing w:after="0" w:line="240" w:lineRule="auto"/>
              <w:rPr>
                <w:bCs/>
                <w:sz w:val="20"/>
                <w:szCs w:val="20"/>
              </w:rPr>
            </w:pPr>
            <w:r w:rsidRPr="00701C1F">
              <w:rPr>
                <w:bCs/>
                <w:sz w:val="20"/>
                <w:szCs w:val="20"/>
              </w:rPr>
              <w:t>Reporte generado según criterios  e impreso.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CONSno confirma la operación.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05388" w:rsidRPr="00701C1F" w:rsidRDefault="00105388"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05388" w:rsidRPr="00701C1F" w:rsidRDefault="00105388"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AD no desea imprimir el reporte.</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05388" w:rsidRPr="00701C1F" w:rsidRDefault="00105388"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05388" w:rsidRPr="00701C1F" w:rsidRDefault="00105388" w:rsidP="00701C1F">
            <w:pPr>
              <w:pStyle w:val="ListParagraph"/>
              <w:numPr>
                <w:ilvl w:val="0"/>
                <w:numId w:val="73"/>
              </w:numPr>
              <w:spacing w:after="0" w:line="240" w:lineRule="auto"/>
              <w:rPr>
                <w:sz w:val="20"/>
                <w:szCs w:val="20"/>
              </w:rPr>
            </w:pPr>
            <w:r w:rsidRPr="00701C1F">
              <w:rPr>
                <w:sz w:val="20"/>
                <w:szCs w:val="20"/>
              </w:rPr>
              <w:t>Fin de CU.</w:t>
            </w:r>
          </w:p>
          <w:p w:rsidR="00105388" w:rsidRPr="00701C1F" w:rsidRDefault="00105388" w:rsidP="00701C1F">
            <w:pPr>
              <w:pStyle w:val="ListParagraph"/>
              <w:spacing w:after="0" w:line="240" w:lineRule="auto"/>
              <w:rPr>
                <w:sz w:val="20"/>
                <w:szCs w:val="20"/>
              </w:rPr>
            </w:pP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Observaciones</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jc w:val="both"/>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noProof/>
                <w:lang w:eastAsia="es-AR"/>
              </w:rPr>
            </w:pPr>
            <w:r>
              <w:rPr>
                <w:noProof/>
                <w:lang w:eastAsia="es-AR"/>
              </w:rPr>
              <w:pict>
                <v:shape id="Picture 31" o:spid="_x0000_i1042" type="#_x0000_t75" style="width:216.75pt;height:171pt;visibility:visible">
                  <v:imagedata r:id="rId27" o:title=""/>
                </v:shape>
              </w:pict>
            </w:r>
            <w:r>
              <w:rPr>
                <w:noProof/>
                <w:lang w:eastAsia="es-AR"/>
              </w:rPr>
              <w:pict>
                <v:shape id="Picture 33" o:spid="_x0000_i1043" type="#_x0000_t75" style="width:210pt;height:165.75pt;visibility:visible">
                  <v:imagedata r:id="rId28" o:title=""/>
                </v:shape>
              </w:pict>
            </w:r>
          </w:p>
          <w:p w:rsidR="00105388" w:rsidRPr="00701C1F" w:rsidRDefault="00105388" w:rsidP="00701C1F">
            <w:pPr>
              <w:spacing w:after="0" w:line="240" w:lineRule="auto"/>
              <w:rPr>
                <w:noProof/>
                <w:lang w:eastAsia="es-AR"/>
              </w:rPr>
            </w:pPr>
            <w:r>
              <w:rPr>
                <w:noProof/>
                <w:lang w:eastAsia="es-AR"/>
              </w:rPr>
              <w:pict>
                <v:shape id="Picture 34" o:spid="_x0000_i1044" type="#_x0000_t75" style="width:210pt;height:165.75pt;visibility:visible">
                  <v:imagedata r:id="rId29" o:title=""/>
                </v:shape>
              </w:pict>
            </w:r>
            <w:r>
              <w:rPr>
                <w:noProof/>
                <w:lang w:eastAsia="es-AR"/>
              </w:rPr>
              <w:pict>
                <v:shape id="Picture 35" o:spid="_x0000_i1045" type="#_x0000_t75" style="width:216.75pt;height:171pt;visibility:visible">
                  <v:imagedata r:id="rId30" o:title=""/>
                </v:shape>
              </w:pict>
            </w:r>
          </w:p>
          <w:p w:rsidR="00105388" w:rsidRPr="00701C1F" w:rsidRDefault="00105388" w:rsidP="00701C1F">
            <w:pPr>
              <w:spacing w:after="0" w:line="240" w:lineRule="auto"/>
              <w:rPr>
                <w:rStyle w:val="Strong"/>
                <w:sz w:val="20"/>
                <w:szCs w:val="20"/>
              </w:rPr>
            </w:pP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0.4 – Carlos Trepat</w:t>
            </w:r>
          </w:p>
          <w:p w:rsidR="00105388" w:rsidRPr="00701C1F" w:rsidRDefault="00105388" w:rsidP="00701C1F">
            <w:pPr>
              <w:spacing w:after="0" w:line="240" w:lineRule="auto"/>
              <w:rPr>
                <w:sz w:val="20"/>
                <w:szCs w:val="20"/>
              </w:rPr>
            </w:pPr>
            <w:r w:rsidRPr="00701C1F">
              <w:rPr>
                <w:sz w:val="20"/>
                <w:szCs w:val="20"/>
              </w:rPr>
              <w:t>0.3 – Gava Mariano</w:t>
            </w:r>
          </w:p>
          <w:p w:rsidR="00105388" w:rsidRPr="00701C1F" w:rsidRDefault="00105388" w:rsidP="00701C1F">
            <w:pPr>
              <w:spacing w:after="0" w:line="240" w:lineRule="auto"/>
              <w:rPr>
                <w:sz w:val="20"/>
                <w:szCs w:val="20"/>
              </w:rPr>
            </w:pPr>
            <w:r w:rsidRPr="00701C1F">
              <w:rPr>
                <w:sz w:val="20"/>
                <w:szCs w:val="20"/>
              </w:rPr>
              <w:t>0.2 – DemianOdasso</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Pr="00702488" w:rsidRDefault="00105388" w:rsidP="000F5FF2">
      <w:pPr>
        <w:pStyle w:val="Heading3"/>
      </w:pPr>
      <w:bookmarkStart w:id="40" w:name="_Toc336529846"/>
      <w:r>
        <w:t>43</w:t>
      </w:r>
      <w:r w:rsidRPr="00702488">
        <w:t>. Registrar documento de integrante de cuadrilla</w:t>
      </w:r>
      <w:bookmarkEnd w:id="4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43</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Registrar documento de integrante de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rStyle w:val="Strong"/>
                <w:b w:val="0"/>
              </w:rPr>
            </w:pPr>
            <w:r w:rsidRPr="00701C1F">
              <w:rPr>
                <w:sz w:val="20"/>
                <w:szCs w:val="20"/>
              </w:rPr>
              <w:t>Registrar un documento de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ADMRRHH debe estar logueado en el sistema.</w:t>
            </w:r>
          </w:p>
          <w:p w:rsidR="00105388" w:rsidRPr="00701C1F" w:rsidRDefault="00105388" w:rsidP="00701C1F">
            <w:pPr>
              <w:spacing w:after="0" w:line="240" w:lineRule="auto"/>
              <w:rPr>
                <w:sz w:val="20"/>
                <w:szCs w:val="20"/>
              </w:rPr>
            </w:pPr>
            <w:r w:rsidRPr="00701C1F">
              <w:rPr>
                <w:sz w:val="20"/>
                <w:szCs w:val="20"/>
              </w:rPr>
              <w:t>Hay un integrante de cuadrilla seleccionado para asignarle el documento.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registro a un integrante de cuadrilla un documento de cuadrilla.</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ADMRRHH selecciona uno*.</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ADMRRHH ingresa las fechas.</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05388" w:rsidRPr="00701C1F" w:rsidRDefault="00105388"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05388" w:rsidRPr="00701C1F" w:rsidRDefault="00105388"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05388" w:rsidRPr="00701C1F" w:rsidRDefault="00105388" w:rsidP="00701C1F">
            <w:pPr>
              <w:pStyle w:val="ListParagraph"/>
              <w:numPr>
                <w:ilvl w:val="1"/>
                <w:numId w:val="7"/>
              </w:numPr>
              <w:spacing w:after="0" w:line="240" w:lineRule="auto"/>
              <w:rPr>
                <w:sz w:val="20"/>
                <w:szCs w:val="20"/>
              </w:rPr>
            </w:pPr>
            <w:r w:rsidRPr="00701C1F">
              <w:rPr>
                <w:sz w:val="20"/>
                <w:szCs w:val="20"/>
              </w:rPr>
              <w:t>El ADMRRHH la corrige.</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ADMRRHH ingresa la descripción.</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ADMRRHH confirma la registración.</w:t>
            </w:r>
          </w:p>
          <w:p w:rsidR="00105388" w:rsidRPr="00701C1F" w:rsidRDefault="00105388"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105388" w:rsidRPr="00701C1F" w:rsidRDefault="00105388" w:rsidP="00701C1F">
            <w:pPr>
              <w:pStyle w:val="ListParagraph"/>
              <w:numPr>
                <w:ilvl w:val="1"/>
                <w:numId w:val="7"/>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05388" w:rsidRPr="00701C1F" w:rsidRDefault="00105388" w:rsidP="00701C1F">
            <w:pPr>
              <w:pStyle w:val="ListParagraph"/>
              <w:numPr>
                <w:ilvl w:val="0"/>
                <w:numId w:val="7"/>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tabs>
                <w:tab w:val="center" w:pos="4499"/>
              </w:tabs>
              <w:spacing w:after="0" w:line="240" w:lineRule="auto"/>
              <w:rPr>
                <w:rStyle w:val="Strong"/>
                <w:b w:val="0"/>
              </w:rPr>
            </w:pPr>
            <w:r w:rsidRPr="00701C1F">
              <w:rPr>
                <w:rStyle w:val="Strong"/>
                <w:b w:val="0"/>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b w:val="0"/>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rPr>
            </w:pPr>
            <w:r w:rsidRPr="00F22D15">
              <w:rPr>
                <w:b/>
                <w:noProof/>
                <w:lang w:eastAsia="es-AR"/>
              </w:rPr>
              <w:pict>
                <v:shape id="Picture 23" o:spid="_x0000_i1046" type="#_x0000_t75" style="width:210pt;height:165.75pt;visibility:visible">
                  <v:imagedata r:id="rId31" o:title=""/>
                </v:shape>
              </w:pict>
            </w:r>
            <w:r w:rsidRPr="00F22D15">
              <w:rPr>
                <w:b/>
                <w:noProof/>
                <w:lang w:eastAsia="es-AR"/>
              </w:rPr>
              <w:pict>
                <v:shape id="Picture 24" o:spid="_x0000_i1047" type="#_x0000_t75" style="width:210pt;height:165.75pt;visibility:visible">
                  <v:imagedata r:id="rId32" o:title=""/>
                </v:shape>
              </w:pict>
            </w:r>
          </w:p>
        </w:tc>
      </w:tr>
      <w:tr w:rsidR="00105388" w:rsidRPr="00701C1F" w:rsidTr="00701C1F">
        <w:trPr>
          <w:trHeight w:val="224"/>
        </w:trPr>
        <w:tc>
          <w:tcPr>
            <w:tcW w:w="9210" w:type="dxa"/>
            <w:gridSpan w:val="3"/>
          </w:tcPr>
          <w:p w:rsidR="00105388" w:rsidRPr="00701C1F" w:rsidRDefault="00105388" w:rsidP="00701C1F">
            <w:pPr>
              <w:spacing w:after="0" w:line="240" w:lineRule="auto"/>
              <w:rPr>
                <w:rStyle w:val="Strong"/>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 Versiones</w:t>
            </w:r>
          </w:p>
        </w:tc>
        <w:tc>
          <w:tcPr>
            <w:tcW w:w="6234"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Gava Mariano</w:t>
            </w:r>
          </w:p>
          <w:p w:rsidR="00105388" w:rsidRPr="00701C1F" w:rsidRDefault="00105388" w:rsidP="00701C1F">
            <w:pPr>
              <w:spacing w:after="0" w:line="240" w:lineRule="auto"/>
              <w:rPr>
                <w:sz w:val="20"/>
                <w:szCs w:val="20"/>
              </w:rPr>
            </w:pPr>
            <w:r w:rsidRPr="00701C1F">
              <w:rPr>
                <w:sz w:val="20"/>
                <w:szCs w:val="20"/>
              </w:rPr>
              <w:t>0.1 - DemiánOdasso</w:t>
            </w:r>
          </w:p>
        </w:tc>
      </w:tr>
    </w:tbl>
    <w:p w:rsidR="00105388" w:rsidRPr="00702488" w:rsidRDefault="00105388" w:rsidP="000F5FF2">
      <w:pPr>
        <w:pStyle w:val="Heading3"/>
      </w:pPr>
      <w:bookmarkStart w:id="41" w:name="_Toc336529847"/>
      <w:r>
        <w:t>47</w:t>
      </w:r>
      <w:r w:rsidRPr="00702488">
        <w:t>. Registrar permiso de acceso</w:t>
      </w:r>
      <w:r>
        <w:t xml:space="preserve"> a sitio</w:t>
      </w:r>
      <w:r w:rsidRPr="00702488">
        <w:t>.</w:t>
      </w:r>
      <w:bookmarkEnd w:id="4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47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permiso de acceso a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ADMRRHH debe estar logueado en el sistema.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ADMRRHH selecciona un proyecto.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05388" w:rsidRPr="00701C1F" w:rsidRDefault="00105388"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05388" w:rsidRPr="00701C1F" w:rsidRDefault="00105388"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05388" w:rsidRPr="00701C1F" w:rsidRDefault="00105388" w:rsidP="00701C1F">
            <w:pPr>
              <w:pStyle w:val="ListParagraph"/>
              <w:numPr>
                <w:ilvl w:val="1"/>
                <w:numId w:val="8"/>
              </w:numPr>
              <w:spacing w:after="0" w:line="240" w:lineRule="auto"/>
              <w:rPr>
                <w:sz w:val="20"/>
                <w:szCs w:val="20"/>
              </w:rPr>
            </w:pPr>
            <w:r w:rsidRPr="00701C1F">
              <w:rPr>
                <w:sz w:val="20"/>
                <w:szCs w:val="20"/>
              </w:rPr>
              <w:t>El ADMRRHH adjunta el archivo.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105388" w:rsidRPr="00701C1F" w:rsidRDefault="00105388"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105388" w:rsidRPr="00701C1F" w:rsidRDefault="00105388" w:rsidP="00701C1F">
            <w:pPr>
              <w:pStyle w:val="ListParagraph"/>
              <w:numPr>
                <w:ilvl w:val="1"/>
                <w:numId w:val="8"/>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105388" w:rsidRPr="00701C1F" w:rsidRDefault="00105388" w:rsidP="00701C1F">
            <w:pPr>
              <w:pStyle w:val="ListParagraph"/>
              <w:numPr>
                <w:ilvl w:val="0"/>
                <w:numId w:val="8"/>
              </w:numPr>
              <w:spacing w:after="0" w:line="240" w:lineRule="auto"/>
              <w:rPr>
                <w:sz w:val="20"/>
                <w:szCs w:val="20"/>
              </w:rPr>
            </w:pPr>
            <w:r w:rsidRPr="00701C1F">
              <w:rPr>
                <w:sz w:val="20"/>
                <w:szCs w:val="20"/>
              </w:rPr>
              <w:t xml:space="preserve">Fin del CU. </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F22D15">
              <w:rPr>
                <w:noProof/>
                <w:sz w:val="20"/>
                <w:szCs w:val="20"/>
                <w:lang w:eastAsia="es-AR"/>
              </w:rPr>
              <w:pict>
                <v:shape id="Imagen 2" o:spid="_x0000_i1048" type="#_x0000_t75" style="width:213pt;height:165.75pt;visibility:visible">
                  <v:imagedata r:id="rId33" o:title=""/>
                </v:shape>
              </w:pict>
            </w:r>
            <w:r w:rsidRPr="00F22D15">
              <w:rPr>
                <w:noProof/>
                <w:sz w:val="20"/>
                <w:szCs w:val="20"/>
                <w:lang w:eastAsia="es-AR"/>
              </w:rPr>
              <w:pict>
                <v:shape id="_x0000_i1049" type="#_x0000_t75" style="width:206.25pt;height:165.75pt;visibility:visible">
                  <v:imagedata r:id="rId34" o:title=""/>
                </v:shape>
              </w:pict>
            </w:r>
          </w:p>
        </w:tc>
      </w:tr>
      <w:tr w:rsidR="00105388" w:rsidRPr="00701C1F" w:rsidTr="00701C1F">
        <w:tc>
          <w:tcPr>
            <w:tcW w:w="9214" w:type="dxa"/>
            <w:gridSpan w:val="3"/>
          </w:tcPr>
          <w:p w:rsidR="00105388" w:rsidRPr="00701C1F" w:rsidRDefault="00105388" w:rsidP="00701C1F">
            <w:pPr>
              <w:spacing w:after="0" w:line="240" w:lineRule="auto"/>
              <w:rPr>
                <w:b/>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0.5 – Carlos Trepat</w:t>
            </w:r>
          </w:p>
          <w:p w:rsidR="00105388" w:rsidRPr="00701C1F" w:rsidRDefault="00105388" w:rsidP="00701C1F">
            <w:pPr>
              <w:spacing w:after="0" w:line="240" w:lineRule="auto"/>
              <w:rPr>
                <w:sz w:val="20"/>
                <w:szCs w:val="20"/>
              </w:rPr>
            </w:pPr>
            <w:r w:rsidRPr="00701C1F">
              <w:rPr>
                <w:sz w:val="20"/>
                <w:szCs w:val="20"/>
              </w:rPr>
              <w:t>0.4 – DemianOdasso</w:t>
            </w:r>
          </w:p>
          <w:p w:rsidR="00105388" w:rsidRPr="00701C1F" w:rsidRDefault="00105388" w:rsidP="00701C1F">
            <w:pPr>
              <w:spacing w:after="0" w:line="240" w:lineRule="auto"/>
              <w:rPr>
                <w:sz w:val="20"/>
                <w:szCs w:val="20"/>
              </w:rPr>
            </w:pPr>
            <w:r w:rsidRPr="00701C1F">
              <w:rPr>
                <w:sz w:val="20"/>
                <w:szCs w:val="20"/>
              </w:rPr>
              <w:t>0.3 – DemianOdasso</w:t>
            </w:r>
          </w:p>
          <w:p w:rsidR="00105388" w:rsidRPr="00701C1F" w:rsidRDefault="00105388" w:rsidP="00701C1F">
            <w:pPr>
              <w:spacing w:after="0" w:line="240" w:lineRule="auto"/>
              <w:rPr>
                <w:sz w:val="20"/>
                <w:szCs w:val="20"/>
              </w:rPr>
            </w:pPr>
            <w:r w:rsidRPr="00701C1F">
              <w:rPr>
                <w:sz w:val="20"/>
                <w:szCs w:val="20"/>
              </w:rPr>
              <w:t>0.2 – Carlos Trepat</w:t>
            </w:r>
          </w:p>
          <w:p w:rsidR="00105388" w:rsidRPr="00701C1F" w:rsidRDefault="00105388" w:rsidP="00701C1F">
            <w:pPr>
              <w:spacing w:after="0" w:line="240" w:lineRule="auto"/>
              <w:rPr>
                <w:sz w:val="20"/>
                <w:szCs w:val="20"/>
              </w:rPr>
            </w:pPr>
            <w:r w:rsidRPr="00701C1F">
              <w:rPr>
                <w:sz w:val="20"/>
                <w:szCs w:val="20"/>
              </w:rPr>
              <w:t>0.1 – Carlos Trepat</w:t>
            </w:r>
          </w:p>
        </w:tc>
      </w:tr>
    </w:tbl>
    <w:p w:rsidR="00105388" w:rsidRPr="00702488" w:rsidRDefault="00105388" w:rsidP="000F5FF2">
      <w:pPr>
        <w:pStyle w:val="Heading3"/>
      </w:pPr>
      <w:bookmarkStart w:id="42" w:name="_Toc336529848"/>
      <w:r>
        <w:t>31</w:t>
      </w:r>
      <w:r w:rsidRPr="00702488">
        <w:t>. Seleccionar proyecto a gestionar</w:t>
      </w:r>
      <w:bookmarkEnd w:id="4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31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Seleccionar proyecto a gestionar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Seleccionar un proyecto para luego gestionarlo.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ADMP selecciona un proyecto.</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105388" w:rsidRPr="00701C1F" w:rsidRDefault="00105388" w:rsidP="00701C1F">
            <w:pPr>
              <w:pStyle w:val="ListParagraph"/>
              <w:numPr>
                <w:ilvl w:val="0"/>
                <w:numId w:val="30"/>
              </w:numPr>
              <w:spacing w:after="0" w:line="240" w:lineRule="auto"/>
              <w:rPr>
                <w:sz w:val="20"/>
                <w:szCs w:val="20"/>
              </w:rPr>
            </w:pPr>
            <w:r w:rsidRPr="00701C1F">
              <w:rPr>
                <w:sz w:val="20"/>
                <w:szCs w:val="20"/>
              </w:rPr>
              <w:t>Fin del CU.</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bCs/>
              </w:rPr>
            </w:pPr>
            <w:r w:rsidRPr="00701C1F">
              <w:rPr>
                <w:sz w:val="20"/>
                <w:szCs w:val="20"/>
              </w:rPr>
              <w:t>Ninguno.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F22D15">
              <w:rPr>
                <w:noProof/>
                <w:sz w:val="20"/>
                <w:szCs w:val="20"/>
                <w:lang w:eastAsia="es-AR"/>
              </w:rPr>
              <w:pict>
                <v:shape id="Imagen 1" o:spid="_x0000_i1050" type="#_x0000_t75" style="width:206.25pt;height:165.75pt;visibility:visible">
                  <v:imagedata r:id="rId35" o:title=""/>
                </v:shape>
              </w:pict>
            </w:r>
            <w:r w:rsidRPr="00F22D15">
              <w:rPr>
                <w:noProof/>
                <w:sz w:val="20"/>
                <w:szCs w:val="20"/>
                <w:lang w:eastAsia="es-AR"/>
              </w:rPr>
              <w:pict>
                <v:shape id="_x0000_i1051" type="#_x0000_t75" style="width:213pt;height:165.75pt;visibility:visible">
                  <v:imagedata r:id="rId36" o:title=""/>
                </v:shape>
              </w:pict>
            </w:r>
          </w:p>
        </w:tc>
      </w:tr>
      <w:tr w:rsidR="00105388" w:rsidRPr="00701C1F" w:rsidTr="00701C1F">
        <w:tc>
          <w:tcPr>
            <w:tcW w:w="9214" w:type="dxa"/>
            <w:gridSpan w:val="3"/>
          </w:tcPr>
          <w:p w:rsidR="00105388" w:rsidRPr="00701C1F" w:rsidRDefault="00105388" w:rsidP="00701C1F">
            <w:pPr>
              <w:spacing w:after="0" w:line="240" w:lineRule="auto"/>
              <w:rPr>
                <w:b/>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Carlos Trepat</w:t>
            </w:r>
          </w:p>
          <w:p w:rsidR="00105388" w:rsidRPr="00701C1F" w:rsidRDefault="00105388" w:rsidP="00701C1F">
            <w:pPr>
              <w:spacing w:after="0" w:line="240" w:lineRule="auto"/>
              <w:rPr>
                <w:sz w:val="20"/>
                <w:szCs w:val="20"/>
              </w:rPr>
            </w:pPr>
            <w:r w:rsidRPr="00701C1F">
              <w:rPr>
                <w:sz w:val="20"/>
                <w:szCs w:val="20"/>
              </w:rPr>
              <w:t>0.1 – Carlos Trepat</w:t>
            </w:r>
          </w:p>
        </w:tc>
      </w:tr>
    </w:tbl>
    <w:p w:rsidR="00105388" w:rsidRDefault="00105388" w:rsidP="001172F8">
      <w:pPr>
        <w:pStyle w:val="Heading3"/>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32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Generar reporte de documentación de integrantes de cuadrilla por filtros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ARRHH debe estar logueado en el sistema.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
                <w:sz w:val="20"/>
                <w:szCs w:val="20"/>
              </w:rPr>
            </w:pPr>
            <w:r w:rsidRPr="00701C1F">
              <w:rPr>
                <w:bCs/>
                <w:sz w:val="20"/>
                <w:szCs w:val="20"/>
              </w:rPr>
              <w:t>Reporte de documentación  generada según criterios.</w:t>
            </w:r>
          </w:p>
          <w:p w:rsidR="00105388" w:rsidRPr="00701C1F" w:rsidRDefault="00105388"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05388" w:rsidRPr="00701C1F" w:rsidRDefault="00105388" w:rsidP="00701C1F">
            <w:pPr>
              <w:spacing w:after="0" w:line="240" w:lineRule="auto"/>
              <w:rPr>
                <w:bCs/>
                <w:sz w:val="20"/>
                <w:szCs w:val="20"/>
              </w:rPr>
            </w:pPr>
            <w:r w:rsidRPr="00701C1F">
              <w:rPr>
                <w:bCs/>
                <w:sz w:val="20"/>
                <w:szCs w:val="20"/>
              </w:rPr>
              <w:t>Reporte de documentación  generada según criterios  e impreso.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SP no confirma la operación.</w:t>
            </w:r>
          </w:p>
          <w:p w:rsidR="00105388" w:rsidRPr="00701C1F" w:rsidRDefault="00105388" w:rsidP="00701C1F">
            <w:pPr>
              <w:spacing w:after="0" w:line="240" w:lineRule="auto"/>
              <w:rPr>
                <w:sz w:val="20"/>
                <w:szCs w:val="20"/>
              </w:rPr>
            </w:pPr>
            <w:r w:rsidRPr="00701C1F">
              <w:rPr>
                <w:sz w:val="20"/>
                <w:szCs w:val="20"/>
              </w:rPr>
              <w:t>El SP no desea ingresar nuevos valores para los criterios de búsqueda.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no desea imprimir el reporte.</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05388" w:rsidRPr="00701C1F" w:rsidRDefault="00105388"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05388" w:rsidRPr="00701C1F" w:rsidRDefault="00105388" w:rsidP="00701C1F">
            <w:pPr>
              <w:pStyle w:val="ListParagraph"/>
              <w:numPr>
                <w:ilvl w:val="0"/>
                <w:numId w:val="67"/>
              </w:numPr>
              <w:spacing w:after="0" w:line="240" w:lineRule="auto"/>
              <w:rPr>
                <w:sz w:val="20"/>
                <w:szCs w:val="20"/>
              </w:rPr>
            </w:pPr>
            <w:r w:rsidRPr="00701C1F">
              <w:rPr>
                <w:sz w:val="20"/>
                <w:szCs w:val="20"/>
              </w:rPr>
              <w:t>Fin de CU.</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Observaciones</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bCs/>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que Extiende</w:t>
            </w:r>
          </w:p>
        </w:tc>
        <w:tc>
          <w:tcPr>
            <w:tcW w:w="6237" w:type="dxa"/>
          </w:tcPr>
          <w:p w:rsidR="00105388" w:rsidRPr="00701C1F" w:rsidRDefault="00105388" w:rsidP="00701C1F">
            <w:pPr>
              <w:spacing w:after="0" w:line="240" w:lineRule="auto"/>
              <w:rPr>
                <w:rStyle w:val="Strong"/>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p w:rsidR="00105388" w:rsidRPr="00701C1F" w:rsidRDefault="00105388" w:rsidP="00701C1F">
            <w:pPr>
              <w:spacing w:after="0" w:line="240" w:lineRule="auto"/>
              <w:rPr>
                <w:rStyle w:val="Strong"/>
                <w:sz w:val="20"/>
                <w:szCs w:val="20"/>
              </w:rPr>
            </w:pPr>
            <w:r w:rsidRPr="00F22D15">
              <w:rPr>
                <w:b/>
                <w:noProof/>
                <w:sz w:val="20"/>
                <w:szCs w:val="20"/>
                <w:lang w:eastAsia="es-AR"/>
              </w:rPr>
              <w:pict>
                <v:shape id="Picture 6" o:spid="_x0000_i1052" type="#_x0000_t75" style="width:210pt;height:165.75pt;visibility:visible">
                  <v:imagedata r:id="rId37" o:title=""/>
                </v:shape>
              </w:pict>
            </w:r>
            <w:r w:rsidRPr="00F22D15">
              <w:rPr>
                <w:b/>
                <w:noProof/>
                <w:sz w:val="20"/>
                <w:szCs w:val="20"/>
                <w:lang w:eastAsia="es-AR"/>
              </w:rPr>
              <w:pict>
                <v:shape id="Picture 18" o:spid="_x0000_i1053" type="#_x0000_t75" style="width:210pt;height:165.75pt;visibility:visible">
                  <v:imagedata r:id="rId38" o:title=""/>
                </v:shape>
              </w:pict>
            </w:r>
          </w:p>
          <w:p w:rsidR="00105388" w:rsidRPr="00701C1F" w:rsidRDefault="00105388" w:rsidP="00701C1F">
            <w:pPr>
              <w:spacing w:after="0" w:line="240" w:lineRule="auto"/>
              <w:rPr>
                <w:rStyle w:val="Strong"/>
                <w:sz w:val="20"/>
                <w:szCs w:val="20"/>
              </w:rPr>
            </w:pPr>
            <w:r w:rsidRPr="00F22D15">
              <w:rPr>
                <w:b/>
                <w:noProof/>
                <w:sz w:val="20"/>
                <w:szCs w:val="20"/>
                <w:lang w:eastAsia="es-AR"/>
              </w:rPr>
              <w:pict>
                <v:shape id="Picture 27" o:spid="_x0000_i1054" type="#_x0000_t75" style="width:210pt;height:165.75pt;visibility:visible">
                  <v:imagedata r:id="rId39" o:title=""/>
                </v:shape>
              </w:pict>
            </w:r>
            <w:r w:rsidRPr="00F22D15">
              <w:rPr>
                <w:b/>
                <w:noProof/>
                <w:sz w:val="20"/>
                <w:szCs w:val="20"/>
                <w:lang w:eastAsia="es-AR"/>
              </w:rPr>
              <w:pict>
                <v:shape id="Picture 29" o:spid="_x0000_i1055" type="#_x0000_t75" style="width:210pt;height:165.75pt;visibility:visible">
                  <v:imagedata r:id="rId40" o:title=""/>
                </v:shape>
              </w:pic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0.1 Gava Mariano</w:t>
            </w:r>
          </w:p>
        </w:tc>
      </w:tr>
    </w:tbl>
    <w:p w:rsidR="00105388" w:rsidRDefault="00105388" w:rsidP="001172F8">
      <w:pPr>
        <w:pStyle w:val="Heading3"/>
      </w:pPr>
      <w:bookmarkStart w:id="44" w:name="_Toc336529850"/>
      <w:r>
        <w:t>55</w:t>
      </w:r>
      <w:r w:rsidRPr="00702488">
        <w:t>. Gestionar Registro</w:t>
      </w:r>
      <w:bookmarkEnd w:id="4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55</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un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gestiono un registro.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05388" w:rsidRPr="00701C1F" w:rsidRDefault="00105388"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desea consultar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selecciona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desea consultar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selecciona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desea eliminar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ACTOR selecciona un registro.</w:t>
            </w:r>
          </w:p>
          <w:p w:rsidR="00105388" w:rsidRPr="00701C1F" w:rsidRDefault="00105388"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105388" w:rsidRPr="00701C1F" w:rsidRDefault="00105388"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ACTOR desea consultar un registro.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ACTOR selecciona un registro.</w:t>
            </w:r>
          </w:p>
          <w:p w:rsidR="00105388" w:rsidRPr="00701C1F" w:rsidRDefault="00105388"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105388" w:rsidRPr="00701C1F" w:rsidRDefault="00105388" w:rsidP="00701C1F">
            <w:pPr>
              <w:pStyle w:val="ListParagraph"/>
              <w:numPr>
                <w:ilvl w:val="0"/>
                <w:numId w:val="20"/>
              </w:numPr>
              <w:spacing w:after="0" w:line="240" w:lineRule="auto"/>
              <w:rPr>
                <w:sz w:val="20"/>
                <w:szCs w:val="20"/>
              </w:rPr>
            </w:pPr>
            <w:r w:rsidRPr="00701C1F">
              <w:rPr>
                <w:sz w:val="20"/>
                <w:szCs w:val="20"/>
              </w:rPr>
              <w:t>Fin del CU.</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sz w:val="20"/>
                <w:szCs w:val="20"/>
              </w:rPr>
              <w:t>No aplica</w:t>
            </w:r>
            <w:r w:rsidRPr="00701C1F">
              <w:rPr>
                <w:b/>
                <w:sz w:val="20"/>
                <w:szCs w:val="20"/>
              </w:rPr>
              <w: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Pr="00702488" w:rsidRDefault="00105388" w:rsidP="001172F8">
      <w:pPr>
        <w:pStyle w:val="Heading3"/>
      </w:pPr>
      <w:bookmarkStart w:id="45" w:name="_Toc336529851"/>
      <w:r>
        <w:t>56</w:t>
      </w:r>
      <w:r w:rsidRPr="00702488">
        <w:t>. Consultar registro</w:t>
      </w:r>
      <w:bookmarkEnd w:id="4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56</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Mostrar los detalles de un registro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Hay un registro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Datos consultados e informados.</w:t>
            </w:r>
          </w:p>
          <w:p w:rsidR="00105388" w:rsidRPr="00701C1F" w:rsidRDefault="00105388" w:rsidP="00701C1F">
            <w:pPr>
              <w:spacing w:after="0" w:line="240" w:lineRule="auto"/>
              <w:rPr>
                <w:b/>
                <w:sz w:val="20"/>
                <w:szCs w:val="20"/>
              </w:rPr>
            </w:pPr>
            <w:r w:rsidRPr="00701C1F">
              <w:rPr>
                <w:b/>
                <w:sz w:val="20"/>
                <w:szCs w:val="20"/>
              </w:rPr>
              <w:t xml:space="preserve">Fracaso: </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05388" w:rsidRPr="00701C1F" w:rsidRDefault="00105388"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105388" w:rsidRPr="00701C1F" w:rsidRDefault="00105388"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105388" w:rsidRPr="00701C1F" w:rsidRDefault="00105388" w:rsidP="00701C1F">
            <w:pPr>
              <w:pStyle w:val="ListParagraph"/>
              <w:numPr>
                <w:ilvl w:val="1"/>
                <w:numId w:val="21"/>
              </w:numPr>
              <w:spacing w:after="0" w:line="240" w:lineRule="auto"/>
              <w:rPr>
                <w:sz w:val="20"/>
                <w:szCs w:val="20"/>
              </w:rPr>
            </w:pPr>
            <w:r w:rsidRPr="00701C1F">
              <w:rPr>
                <w:sz w:val="20"/>
                <w:szCs w:val="20"/>
              </w:rPr>
              <w:t>El ACTOR desea modificar el registro.</w:t>
            </w:r>
          </w:p>
          <w:p w:rsidR="00105388" w:rsidRPr="00701C1F" w:rsidRDefault="00105388"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105388" w:rsidRPr="00701C1F" w:rsidRDefault="00105388" w:rsidP="00701C1F">
            <w:pPr>
              <w:pStyle w:val="ListParagraph"/>
              <w:numPr>
                <w:ilvl w:val="0"/>
                <w:numId w:val="21"/>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bCs/>
                <w:sz w:val="20"/>
                <w:szCs w:val="20"/>
              </w:rPr>
            </w:pPr>
            <w:r w:rsidRPr="00701C1F">
              <w:rPr>
                <w:b/>
                <w:bCs/>
                <w:sz w:val="20"/>
                <w:szCs w:val="20"/>
              </w:rPr>
              <w:t>Requerimientos no Funcionales Asociados</w:t>
            </w:r>
          </w:p>
        </w:tc>
      </w:tr>
      <w:tr w:rsidR="00105388" w:rsidRPr="00701C1F" w:rsidTr="00701C1F">
        <w:tc>
          <w:tcPr>
            <w:tcW w:w="9214" w:type="dxa"/>
            <w:gridSpan w:val="3"/>
          </w:tcPr>
          <w:p w:rsidR="00105388" w:rsidRPr="00701C1F" w:rsidRDefault="00105388" w:rsidP="00701C1F">
            <w:pPr>
              <w:spacing w:after="0" w:line="240" w:lineRule="auto"/>
              <w:rPr>
                <w:bCs/>
                <w:sz w:val="20"/>
                <w:szCs w:val="20"/>
              </w:rPr>
            </w:pPr>
            <w:r w:rsidRPr="00701C1F">
              <w:rPr>
                <w:bCs/>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Modificar registro.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bCs/>
                <w:sz w:val="20"/>
                <w:szCs w:val="20"/>
              </w:rPr>
              <w:t>Gestionar registro.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1172F8">
      <w:pPr>
        <w:pStyle w:val="Heading3"/>
      </w:pPr>
      <w:bookmarkStart w:id="46" w:name="_Toc336529852"/>
      <w:r>
        <w:t xml:space="preserve">57. Crear </w:t>
      </w:r>
      <w:r w:rsidRPr="00702488">
        <w:t>registro</w:t>
      </w:r>
      <w:bookmarkEnd w:id="4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57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Crear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Crear un nuevo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creo un nuevo registro.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05388" w:rsidRPr="00701C1F" w:rsidRDefault="00105388" w:rsidP="00701C1F">
            <w:pPr>
              <w:spacing w:after="0" w:line="240" w:lineRule="auto"/>
              <w:rPr>
                <w:sz w:val="20"/>
                <w:szCs w:val="20"/>
              </w:rPr>
            </w:pPr>
            <w:r w:rsidRPr="00701C1F">
              <w:rPr>
                <w:sz w:val="20"/>
                <w:szCs w:val="20"/>
              </w:rPr>
              <w:t>El ACTOR no reingresa los datos no validos.</w:t>
            </w:r>
          </w:p>
          <w:p w:rsidR="00105388" w:rsidRPr="00701C1F" w:rsidRDefault="00105388" w:rsidP="00701C1F">
            <w:pPr>
              <w:spacing w:after="0" w:line="240" w:lineRule="auto"/>
              <w:rPr>
                <w:sz w:val="20"/>
                <w:szCs w:val="20"/>
              </w:rPr>
            </w:pPr>
            <w:r w:rsidRPr="00701C1F">
              <w:rPr>
                <w:sz w:val="20"/>
                <w:szCs w:val="20"/>
              </w:rPr>
              <w:t>El ACTOR no confirma la creación del nuevo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105388" w:rsidRPr="00701C1F" w:rsidRDefault="00105388"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105388" w:rsidRPr="00701C1F" w:rsidRDefault="00105388" w:rsidP="00701C1F">
            <w:pPr>
              <w:pStyle w:val="ListParagraph"/>
              <w:numPr>
                <w:ilvl w:val="2"/>
                <w:numId w:val="22"/>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05388" w:rsidRPr="00701C1F" w:rsidRDefault="00105388"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105388" w:rsidRPr="00701C1F" w:rsidRDefault="00105388"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105388" w:rsidRPr="00701C1F" w:rsidRDefault="00105388" w:rsidP="00701C1F">
            <w:pPr>
              <w:pStyle w:val="ListParagraph"/>
              <w:numPr>
                <w:ilvl w:val="2"/>
                <w:numId w:val="22"/>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ACTOR confirma.</w:t>
            </w:r>
          </w:p>
          <w:p w:rsidR="00105388" w:rsidRPr="00701C1F" w:rsidRDefault="00105388" w:rsidP="00701C1F">
            <w:pPr>
              <w:pStyle w:val="ListParagraph"/>
              <w:numPr>
                <w:ilvl w:val="0"/>
                <w:numId w:val="23"/>
              </w:numPr>
              <w:spacing w:after="0" w:line="240" w:lineRule="auto"/>
              <w:rPr>
                <w:sz w:val="20"/>
                <w:szCs w:val="20"/>
              </w:rPr>
            </w:pPr>
            <w:r w:rsidRPr="00701C1F">
              <w:rPr>
                <w:sz w:val="20"/>
                <w:szCs w:val="20"/>
              </w:rPr>
              <w:t>El ACTOR no confirma.</w:t>
            </w:r>
          </w:p>
          <w:p w:rsidR="00105388" w:rsidRPr="00701C1F" w:rsidRDefault="00105388" w:rsidP="00701C1F">
            <w:pPr>
              <w:pStyle w:val="ListParagraph"/>
              <w:numPr>
                <w:ilvl w:val="0"/>
                <w:numId w:val="23"/>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05388" w:rsidRPr="00701C1F" w:rsidRDefault="00105388" w:rsidP="00701C1F">
            <w:pPr>
              <w:pStyle w:val="ListParagraph"/>
              <w:numPr>
                <w:ilvl w:val="0"/>
                <w:numId w:val="22"/>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Registro.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1172F8">
      <w:pPr>
        <w:pStyle w:val="Heading3"/>
      </w:pPr>
      <w:bookmarkStart w:id="47" w:name="_Toc336529853"/>
      <w:r>
        <w:t>58</w:t>
      </w:r>
      <w:r w:rsidRPr="00702488">
        <w:t xml:space="preserve">. </w:t>
      </w:r>
      <w:r>
        <w:t>Eliminar R</w:t>
      </w:r>
      <w:r w:rsidRPr="00702488">
        <w:t>egistro</w:t>
      </w:r>
      <w:bookmarkEnd w:id="4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58</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registro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ha seleccionado el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elimino el registro.</w:t>
            </w:r>
          </w:p>
          <w:p w:rsidR="00105388" w:rsidRPr="00701C1F" w:rsidRDefault="00105388" w:rsidP="00701C1F">
            <w:pPr>
              <w:spacing w:after="0" w:line="240" w:lineRule="auto"/>
              <w:rPr>
                <w:b/>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ACTOR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05388" w:rsidRPr="00701C1F" w:rsidRDefault="00105388"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05388" w:rsidRPr="00701C1F" w:rsidRDefault="00105388" w:rsidP="00701C1F">
            <w:pPr>
              <w:pStyle w:val="ListParagraph"/>
              <w:numPr>
                <w:ilvl w:val="0"/>
                <w:numId w:val="31"/>
              </w:numPr>
              <w:spacing w:after="0" w:line="240" w:lineRule="auto"/>
              <w:rPr>
                <w:sz w:val="20"/>
                <w:szCs w:val="20"/>
              </w:rPr>
            </w:pPr>
            <w:r w:rsidRPr="00701C1F">
              <w:rPr>
                <w:sz w:val="20"/>
                <w:szCs w:val="20"/>
              </w:rPr>
              <w:t>El ARRHH confirma la eliminación.</w:t>
            </w:r>
          </w:p>
          <w:p w:rsidR="00105388" w:rsidRPr="00701C1F" w:rsidRDefault="00105388" w:rsidP="00701C1F">
            <w:pPr>
              <w:pStyle w:val="ListParagraph"/>
              <w:numPr>
                <w:ilvl w:val="0"/>
                <w:numId w:val="32"/>
              </w:numPr>
              <w:spacing w:after="0" w:line="240" w:lineRule="auto"/>
              <w:rPr>
                <w:sz w:val="20"/>
                <w:szCs w:val="20"/>
              </w:rPr>
            </w:pPr>
            <w:r w:rsidRPr="00701C1F">
              <w:rPr>
                <w:sz w:val="20"/>
                <w:szCs w:val="20"/>
              </w:rPr>
              <w:t>El ARRHH no confirma la eliminación.</w:t>
            </w:r>
          </w:p>
          <w:p w:rsidR="00105388" w:rsidRPr="00701C1F" w:rsidRDefault="00105388" w:rsidP="00701C1F">
            <w:pPr>
              <w:pStyle w:val="ListParagraph"/>
              <w:numPr>
                <w:ilvl w:val="0"/>
                <w:numId w:val="32"/>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105388" w:rsidRPr="00701C1F" w:rsidRDefault="00105388" w:rsidP="00701C1F">
            <w:pPr>
              <w:pStyle w:val="ListParagraph"/>
              <w:numPr>
                <w:ilvl w:val="0"/>
                <w:numId w:val="31"/>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b/>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b/>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Registro.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1172F8">
      <w:pPr>
        <w:pStyle w:val="Heading3"/>
      </w:pPr>
      <w:bookmarkStart w:id="48" w:name="_Toc336529854"/>
      <w:r>
        <w:t>59</w:t>
      </w:r>
      <w:r w:rsidRPr="00702488">
        <w:t>. Modificar registro</w:t>
      </w:r>
      <w:bookmarkEnd w:id="4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59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registro.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registro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Registro modificado.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05388" w:rsidRPr="00701C1F" w:rsidRDefault="00105388" w:rsidP="00701C1F">
            <w:pPr>
              <w:spacing w:after="0" w:line="240" w:lineRule="auto"/>
              <w:rPr>
                <w:sz w:val="20"/>
                <w:szCs w:val="20"/>
              </w:rPr>
            </w:pPr>
            <w:r w:rsidRPr="00701C1F">
              <w:rPr>
                <w:sz w:val="20"/>
                <w:szCs w:val="20"/>
              </w:rPr>
              <w:t>El ACTOR no reingresa los datos no validos.</w:t>
            </w:r>
          </w:p>
          <w:p w:rsidR="00105388" w:rsidRPr="00701C1F" w:rsidRDefault="00105388" w:rsidP="00701C1F">
            <w:pPr>
              <w:spacing w:after="0" w:line="240" w:lineRule="auto"/>
              <w:rPr>
                <w:sz w:val="20"/>
                <w:szCs w:val="20"/>
              </w:rPr>
            </w:pPr>
            <w:r w:rsidRPr="00701C1F">
              <w:rPr>
                <w:sz w:val="20"/>
                <w:szCs w:val="20"/>
              </w:rPr>
              <w:t>El ACTOR no confirma la modificación del nuevo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105388" w:rsidRPr="00701C1F" w:rsidRDefault="00105388"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105388" w:rsidRPr="00701C1F" w:rsidRDefault="00105388" w:rsidP="00701C1F">
            <w:pPr>
              <w:pStyle w:val="ListParagraph"/>
              <w:numPr>
                <w:ilvl w:val="2"/>
                <w:numId w:val="24"/>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105388" w:rsidRPr="00701C1F" w:rsidRDefault="00105388"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105388" w:rsidRPr="00701C1F" w:rsidRDefault="00105388" w:rsidP="00701C1F">
            <w:pPr>
              <w:pStyle w:val="ListParagraph"/>
              <w:numPr>
                <w:ilvl w:val="2"/>
                <w:numId w:val="24"/>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ACTOR confirma.</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El ACTOR no confirma.</w:t>
            </w:r>
          </w:p>
          <w:p w:rsidR="00105388" w:rsidRPr="00701C1F" w:rsidRDefault="00105388" w:rsidP="00701C1F">
            <w:pPr>
              <w:pStyle w:val="ListParagraph"/>
              <w:numPr>
                <w:ilvl w:val="1"/>
                <w:numId w:val="24"/>
              </w:numPr>
              <w:spacing w:after="0" w:line="240" w:lineRule="auto"/>
              <w:rPr>
                <w:sz w:val="20"/>
                <w:szCs w:val="20"/>
              </w:rPr>
            </w:pPr>
            <w:r w:rsidRPr="00701C1F">
              <w:rPr>
                <w:sz w:val="20"/>
                <w:szCs w:val="20"/>
              </w:rPr>
              <w:t>Se cancela el caso de uso.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05388" w:rsidRPr="00701C1F" w:rsidRDefault="00105388" w:rsidP="00701C1F">
            <w:pPr>
              <w:pStyle w:val="ListParagraph"/>
              <w:numPr>
                <w:ilvl w:val="0"/>
                <w:numId w:val="24"/>
              </w:numPr>
              <w:spacing w:after="0" w:line="240" w:lineRule="auto"/>
              <w:rPr>
                <w:sz w:val="20"/>
                <w:szCs w:val="20"/>
              </w:rPr>
            </w:pPr>
            <w:r w:rsidRPr="00701C1F">
              <w:rPr>
                <w:sz w:val="20"/>
                <w:szCs w:val="20"/>
              </w:rPr>
              <w:t>Fin del caso de uso.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Registro.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E66C00">
      <w:pPr>
        <w:pStyle w:val="Heading3"/>
      </w:pPr>
      <w:bookmarkStart w:id="49" w:name="_Toc336529855"/>
      <w:r>
        <w:t>74. Gestionar cuadrilla</w:t>
      </w:r>
      <w:bookmarkEnd w:id="4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74</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las cuadrillas.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Cuadrillas  gestionadas.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05388" w:rsidRPr="00701C1F" w:rsidRDefault="00105388" w:rsidP="00701C1F">
            <w:pPr>
              <w:pStyle w:val="ListParagraph"/>
              <w:numPr>
                <w:ilvl w:val="0"/>
                <w:numId w:val="33"/>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105388" w:rsidRPr="00701C1F" w:rsidRDefault="00105388" w:rsidP="00701C1F">
            <w:pPr>
              <w:pStyle w:val="ListParagraph"/>
              <w:numPr>
                <w:ilvl w:val="0"/>
                <w:numId w:val="33"/>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105388" w:rsidRPr="00701C1F" w:rsidRDefault="00105388" w:rsidP="00701C1F">
            <w:pPr>
              <w:pStyle w:val="ListParagraph"/>
              <w:numPr>
                <w:ilvl w:val="0"/>
                <w:numId w:val="33"/>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Pr="003D6DB0" w:rsidRDefault="00105388" w:rsidP="003D6DB0">
      <w:pPr>
        <w:pStyle w:val="Heading3"/>
        <w:rPr>
          <w:vertAlign w:val="subscript"/>
        </w:rPr>
      </w:pPr>
      <w:bookmarkStart w:id="50" w:name="_Toc336529856"/>
      <w:r>
        <w:t>69. Gestionar integrante de cuadrilla.</w:t>
      </w:r>
      <w:bookmarkEnd w:id="5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integrante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los integrantes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05388" w:rsidRPr="00701C1F" w:rsidRDefault="00105388" w:rsidP="00701C1F">
            <w:pPr>
              <w:pStyle w:val="ListParagraph"/>
              <w:numPr>
                <w:ilvl w:val="0"/>
                <w:numId w:val="38"/>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105388" w:rsidRPr="00701C1F" w:rsidRDefault="00105388" w:rsidP="00701C1F">
            <w:pPr>
              <w:pStyle w:val="ListParagraph"/>
              <w:numPr>
                <w:ilvl w:val="0"/>
                <w:numId w:val="38"/>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05388" w:rsidRPr="00701C1F" w:rsidRDefault="00105388" w:rsidP="00701C1F">
            <w:pPr>
              <w:pStyle w:val="ListParagraph"/>
              <w:numPr>
                <w:ilvl w:val="0"/>
                <w:numId w:val="38"/>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105388" w:rsidRDefault="00105388" w:rsidP="00E66C00"/>
    <w:p w:rsidR="00105388" w:rsidRDefault="00105388" w:rsidP="00085432">
      <w:pPr>
        <w:pStyle w:val="Heading3"/>
      </w:pPr>
      <w:bookmarkStart w:id="51" w:name="_Toc336529857"/>
      <w:r>
        <w:t>70. Registrar integrante de cuadrilla.</w:t>
      </w:r>
      <w:bookmarkEnd w:id="5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70</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integrante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nuevo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creo un integrante de cuadrilla.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05388" w:rsidRPr="00701C1F" w:rsidRDefault="00105388" w:rsidP="00701C1F">
            <w:pPr>
              <w:spacing w:after="0" w:line="240" w:lineRule="auto"/>
              <w:rPr>
                <w:sz w:val="20"/>
                <w:szCs w:val="20"/>
              </w:rPr>
            </w:pPr>
            <w:r w:rsidRPr="00701C1F">
              <w:rPr>
                <w:sz w:val="20"/>
                <w:szCs w:val="20"/>
              </w:rPr>
              <w:t>El ARRHH no reingresa los datos no validos.</w:t>
            </w:r>
          </w:p>
          <w:p w:rsidR="00105388" w:rsidRPr="00701C1F" w:rsidRDefault="00105388" w:rsidP="00701C1F">
            <w:pPr>
              <w:spacing w:after="0" w:line="240" w:lineRule="auto"/>
              <w:rPr>
                <w:sz w:val="20"/>
                <w:szCs w:val="20"/>
              </w:rPr>
            </w:pPr>
            <w:r w:rsidRPr="00701C1F">
              <w:rPr>
                <w:sz w:val="20"/>
                <w:szCs w:val="20"/>
              </w:rPr>
              <w:t>El ARRHH no confirma la modificación del nuevo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05388" w:rsidRPr="00701C1F" w:rsidRDefault="00105388" w:rsidP="00701C1F">
            <w:pPr>
              <w:pStyle w:val="ListParagraph"/>
              <w:numPr>
                <w:ilvl w:val="2"/>
                <w:numId w:val="40"/>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El ARRHH selecciona una provincia.</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40"/>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05388" w:rsidRPr="00701C1F" w:rsidRDefault="00105388" w:rsidP="00701C1F">
            <w:pPr>
              <w:pStyle w:val="ListParagraph"/>
              <w:numPr>
                <w:ilvl w:val="0"/>
                <w:numId w:val="40"/>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Registrar documento de integrante de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 Modificar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BC63CF">
      <w:pPr>
        <w:pStyle w:val="Heading3"/>
      </w:pPr>
      <w:bookmarkStart w:id="52" w:name="_Toc336529858"/>
      <w:r>
        <w:t>71. Modificar integrante de cuadrilla.</w:t>
      </w:r>
      <w:bookmarkEnd w:id="5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integrante de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integrante de  cuadrilla 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El ARRHH NO desea ingresar nuevamente los datos.</w:t>
            </w:r>
          </w:p>
          <w:p w:rsidR="00105388" w:rsidRPr="00701C1F" w:rsidRDefault="00105388" w:rsidP="00701C1F">
            <w:pPr>
              <w:spacing w:after="0" w:line="240" w:lineRule="auto"/>
              <w:rPr>
                <w:sz w:val="20"/>
                <w:szCs w:val="20"/>
              </w:rPr>
            </w:pPr>
            <w:r w:rsidRPr="00701C1F">
              <w:rPr>
                <w:sz w:val="20"/>
                <w:szCs w:val="20"/>
              </w:rPr>
              <w:t>El ARRHH  no confirma la modificación del Integrante de cuadrilla seleccionado.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05388" w:rsidRPr="00701C1F" w:rsidRDefault="00105388" w:rsidP="00701C1F">
            <w:pPr>
              <w:pStyle w:val="ListParagraph"/>
              <w:numPr>
                <w:ilvl w:val="2"/>
                <w:numId w:val="42"/>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42"/>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05388" w:rsidRPr="00701C1F" w:rsidRDefault="00105388" w:rsidP="00701C1F">
            <w:pPr>
              <w:pStyle w:val="ListParagraph"/>
              <w:numPr>
                <w:ilvl w:val="0"/>
                <w:numId w:val="42"/>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Registrar documento de integrante de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integrante de cuadrilla, Modificar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D73403">
      <w:pPr>
        <w:pStyle w:val="Heading3"/>
      </w:pPr>
      <w:bookmarkStart w:id="53" w:name="_Toc336529859"/>
      <w:r>
        <w:t>72. Eliminar integrante de cuadrilla.</w:t>
      </w:r>
      <w:bookmarkEnd w:id="5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Deshabilitar datos de  un integrante de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ARRHH ha  seleccionado  un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elimino el integrante de cuadrilla.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05388" w:rsidRPr="00701C1F" w:rsidRDefault="00105388"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05388" w:rsidRPr="00701C1F" w:rsidRDefault="00105388" w:rsidP="00701C1F">
            <w:pPr>
              <w:pStyle w:val="ListParagraph"/>
              <w:numPr>
                <w:ilvl w:val="0"/>
                <w:numId w:val="41"/>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41"/>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41"/>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41"/>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05388" w:rsidRPr="00701C1F" w:rsidRDefault="00105388" w:rsidP="00701C1F">
            <w:pPr>
              <w:pStyle w:val="ListParagraph"/>
              <w:numPr>
                <w:ilvl w:val="0"/>
                <w:numId w:val="41"/>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 Modificar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3D6DB0">
      <w:pPr>
        <w:pStyle w:val="Heading3"/>
      </w:pPr>
      <w:bookmarkStart w:id="54" w:name="_Toc336529860"/>
      <w:r>
        <w:t>73. Consultar integrante de cuadrilla.</w:t>
      </w:r>
      <w:bookmarkEnd w:id="5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integrante de cuadrilla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Hay un integrante de cuadrilla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consulto los detalles del integrante de cuadrilla.</w:t>
            </w:r>
          </w:p>
          <w:p w:rsidR="00105388" w:rsidRPr="00701C1F" w:rsidRDefault="00105388" w:rsidP="00701C1F">
            <w:pPr>
              <w:spacing w:after="0" w:line="240" w:lineRule="auto"/>
              <w:rPr>
                <w:b/>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05388" w:rsidRPr="00701C1F" w:rsidRDefault="0010538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05388" w:rsidRPr="00701C1F" w:rsidRDefault="00105388" w:rsidP="00701C1F">
            <w:pPr>
              <w:pStyle w:val="ListParagraph"/>
              <w:numPr>
                <w:ilvl w:val="0"/>
                <w:numId w:val="39"/>
              </w:numPr>
              <w:rPr>
                <w:sz w:val="20"/>
                <w:szCs w:val="20"/>
              </w:rPr>
            </w:pPr>
            <w:r w:rsidRPr="00701C1F">
              <w:rPr>
                <w:sz w:val="20"/>
                <w:szCs w:val="20"/>
              </w:rPr>
              <w:t>El ARRHH no desea consultar los detalles de algún documento.</w:t>
            </w:r>
          </w:p>
          <w:p w:rsidR="00105388" w:rsidRPr="00701C1F" w:rsidRDefault="00105388" w:rsidP="00701C1F">
            <w:pPr>
              <w:pStyle w:val="ListParagraph"/>
              <w:numPr>
                <w:ilvl w:val="1"/>
                <w:numId w:val="39"/>
              </w:numPr>
              <w:rPr>
                <w:sz w:val="20"/>
                <w:szCs w:val="20"/>
              </w:rPr>
            </w:pPr>
            <w:r w:rsidRPr="00701C1F">
              <w:rPr>
                <w:sz w:val="20"/>
                <w:szCs w:val="20"/>
              </w:rPr>
              <w:t>El ARRHH desea consultar los detalles de algún documento.</w:t>
            </w:r>
          </w:p>
          <w:p w:rsidR="00105388" w:rsidRPr="00701C1F" w:rsidRDefault="00105388" w:rsidP="00701C1F">
            <w:pPr>
              <w:pStyle w:val="ListParagraph"/>
              <w:numPr>
                <w:ilvl w:val="1"/>
                <w:numId w:val="39"/>
              </w:numPr>
              <w:rPr>
                <w:sz w:val="20"/>
                <w:szCs w:val="20"/>
              </w:rPr>
            </w:pPr>
            <w:r w:rsidRPr="00701C1F">
              <w:rPr>
                <w:sz w:val="20"/>
                <w:szCs w:val="20"/>
              </w:rPr>
              <w:t>El ARRHH selecciona un documento.</w:t>
            </w:r>
          </w:p>
          <w:p w:rsidR="00105388" w:rsidRPr="00701C1F" w:rsidRDefault="00105388"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05388" w:rsidRPr="00701C1F" w:rsidRDefault="00105388" w:rsidP="00701C1F">
            <w:pPr>
              <w:pStyle w:val="ListParagraph"/>
              <w:numPr>
                <w:ilvl w:val="0"/>
                <w:numId w:val="39"/>
              </w:numPr>
              <w:rPr>
                <w:sz w:val="20"/>
                <w:szCs w:val="20"/>
              </w:rPr>
            </w:pPr>
            <w:r w:rsidRPr="00701C1F">
              <w:rPr>
                <w:sz w:val="20"/>
                <w:szCs w:val="20"/>
              </w:rPr>
              <w:t>↑C.</w:t>
            </w:r>
          </w:p>
          <w:p w:rsidR="00105388" w:rsidRPr="00701C1F" w:rsidRDefault="00105388" w:rsidP="00701C1F">
            <w:pPr>
              <w:pStyle w:val="ListParagraph"/>
              <w:numPr>
                <w:ilvl w:val="1"/>
                <w:numId w:val="39"/>
              </w:numPr>
              <w:rPr>
                <w:sz w:val="20"/>
                <w:szCs w:val="20"/>
              </w:rPr>
            </w:pPr>
            <w:r w:rsidRPr="00701C1F">
              <w:rPr>
                <w:sz w:val="20"/>
                <w:szCs w:val="20"/>
              </w:rPr>
              <w:t>↑C.a.</w:t>
            </w:r>
          </w:p>
          <w:p w:rsidR="00105388" w:rsidRPr="00701C1F" w:rsidRDefault="00105388" w:rsidP="00701C1F">
            <w:pPr>
              <w:pStyle w:val="ListParagraph"/>
              <w:numPr>
                <w:ilvl w:val="1"/>
                <w:numId w:val="39"/>
              </w:numPr>
              <w:rPr>
                <w:sz w:val="20"/>
                <w:szCs w:val="20"/>
              </w:rPr>
            </w:pPr>
            <w:r w:rsidRPr="00701C1F">
              <w:rPr>
                <w:sz w:val="20"/>
                <w:szCs w:val="20"/>
              </w:rPr>
              <w:t>El SISTEMA llama al CU Modificar integrante cuadrilla.</w:t>
            </w:r>
          </w:p>
          <w:p w:rsidR="00105388" w:rsidRPr="00701C1F" w:rsidRDefault="00105388" w:rsidP="00701C1F">
            <w:pPr>
              <w:pStyle w:val="ListParagraph"/>
              <w:numPr>
                <w:ilvl w:val="0"/>
                <w:numId w:val="39"/>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integrantes de cuadrilla.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26-06-2012-  0.2 – Javier Brizuela</w:t>
            </w:r>
          </w:p>
          <w:p w:rsidR="00105388" w:rsidRPr="00701C1F" w:rsidRDefault="00105388" w:rsidP="00701C1F">
            <w:pPr>
              <w:spacing w:after="0" w:line="240" w:lineRule="auto"/>
              <w:rPr>
                <w:sz w:val="20"/>
                <w:szCs w:val="20"/>
              </w:rPr>
            </w:pPr>
            <w:r w:rsidRPr="00701C1F">
              <w:rPr>
                <w:sz w:val="20"/>
                <w:szCs w:val="20"/>
              </w:rPr>
              <w:t>06-06-2012 -  0.1 – Javier Brizuela</w:t>
            </w:r>
          </w:p>
        </w:tc>
      </w:tr>
    </w:tbl>
    <w:p w:rsidR="00105388" w:rsidRDefault="00105388" w:rsidP="00665733">
      <w:pPr>
        <w:pStyle w:val="Heading3"/>
      </w:pPr>
      <w:bookmarkStart w:id="55" w:name="_Toc336529861"/>
      <w:r>
        <w:t>75. Consultar cuadrilla</w:t>
      </w:r>
      <w:bookmarkEnd w:id="5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75</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una cuadrilla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una cuadrilla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Datos de cuadrillas consultados e informados.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05388" w:rsidRPr="00701C1F" w:rsidRDefault="00105388"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05388" w:rsidRPr="00701C1F" w:rsidRDefault="00105388" w:rsidP="00701C1F">
            <w:pPr>
              <w:pStyle w:val="ListParagraph"/>
              <w:numPr>
                <w:ilvl w:val="0"/>
                <w:numId w:val="34"/>
              </w:numPr>
              <w:rPr>
                <w:sz w:val="20"/>
                <w:szCs w:val="20"/>
              </w:rPr>
            </w:pPr>
            <w:r w:rsidRPr="00701C1F">
              <w:rPr>
                <w:sz w:val="20"/>
                <w:szCs w:val="20"/>
              </w:rPr>
              <w:t>↑C.</w:t>
            </w:r>
          </w:p>
          <w:p w:rsidR="00105388" w:rsidRPr="00701C1F" w:rsidRDefault="00105388" w:rsidP="00701C1F">
            <w:pPr>
              <w:pStyle w:val="ListParagraph"/>
              <w:numPr>
                <w:ilvl w:val="1"/>
                <w:numId w:val="34"/>
              </w:numPr>
              <w:rPr>
                <w:sz w:val="20"/>
                <w:szCs w:val="20"/>
              </w:rPr>
            </w:pPr>
            <w:r w:rsidRPr="00701C1F">
              <w:rPr>
                <w:sz w:val="20"/>
                <w:szCs w:val="20"/>
              </w:rPr>
              <w:t>↑C.a.</w:t>
            </w:r>
          </w:p>
          <w:p w:rsidR="00105388" w:rsidRPr="00701C1F" w:rsidRDefault="00105388" w:rsidP="00701C1F">
            <w:pPr>
              <w:pStyle w:val="ListParagraph"/>
              <w:numPr>
                <w:ilvl w:val="1"/>
                <w:numId w:val="34"/>
              </w:numPr>
              <w:rPr>
                <w:sz w:val="20"/>
                <w:szCs w:val="20"/>
              </w:rPr>
            </w:pPr>
            <w:r w:rsidRPr="00701C1F">
              <w:rPr>
                <w:sz w:val="20"/>
                <w:szCs w:val="20"/>
              </w:rPr>
              <w:t>El SISTEMA llama al CU Modificar cuadrilla.</w:t>
            </w:r>
          </w:p>
          <w:p w:rsidR="00105388" w:rsidRPr="00701C1F" w:rsidRDefault="00105388" w:rsidP="00701C1F">
            <w:pPr>
              <w:pStyle w:val="ListParagraph"/>
              <w:numPr>
                <w:ilvl w:val="0"/>
                <w:numId w:val="34"/>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Modificar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Default="00105388" w:rsidP="00665733">
      <w:pPr>
        <w:pStyle w:val="Heading3"/>
      </w:pPr>
      <w:bookmarkStart w:id="56" w:name="_Toc336529862"/>
      <w:r>
        <w:t>76. Registrar cuadrilla</w:t>
      </w:r>
      <w:bookmarkEnd w:id="5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76</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una nueva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Cuadrilla creada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una cuadrilla con el nombre ingresado y el ACTOR no desea ingresar nuevamente los datos.</w:t>
            </w:r>
          </w:p>
          <w:p w:rsidR="00105388" w:rsidRPr="00701C1F" w:rsidRDefault="00105388" w:rsidP="00701C1F">
            <w:pPr>
              <w:spacing w:after="0" w:line="240" w:lineRule="auto"/>
              <w:rPr>
                <w:sz w:val="20"/>
                <w:szCs w:val="20"/>
              </w:rPr>
            </w:pPr>
            <w:r w:rsidRPr="00701C1F">
              <w:rPr>
                <w:sz w:val="20"/>
                <w:szCs w:val="20"/>
              </w:rPr>
              <w:t>El ACTOR no reingresa los datos no validos.</w:t>
            </w:r>
          </w:p>
          <w:p w:rsidR="00105388" w:rsidRPr="00701C1F" w:rsidRDefault="00105388" w:rsidP="00701C1F">
            <w:pPr>
              <w:spacing w:after="0" w:line="240" w:lineRule="auto"/>
              <w:rPr>
                <w:sz w:val="20"/>
                <w:szCs w:val="20"/>
              </w:rPr>
            </w:pPr>
            <w:r w:rsidRPr="00701C1F">
              <w:rPr>
                <w:sz w:val="20"/>
                <w:szCs w:val="20"/>
              </w:rPr>
              <w:t>El ACTOR no confirma la creación dela nueva cuadrilla.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105388" w:rsidRPr="00701C1F" w:rsidRDefault="00105388"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05388" w:rsidRPr="00701C1F" w:rsidRDefault="00105388" w:rsidP="00701C1F">
            <w:pPr>
              <w:pStyle w:val="ListParagraph"/>
              <w:numPr>
                <w:ilvl w:val="1"/>
                <w:numId w:val="35"/>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35"/>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05388" w:rsidRPr="00701C1F" w:rsidRDefault="00105388" w:rsidP="00701C1F">
            <w:pPr>
              <w:pStyle w:val="ListParagraph"/>
              <w:numPr>
                <w:ilvl w:val="2"/>
                <w:numId w:val="35"/>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35"/>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35"/>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05388" w:rsidRPr="00701C1F" w:rsidRDefault="00105388" w:rsidP="00701C1F">
            <w:pPr>
              <w:pStyle w:val="ListParagraph"/>
              <w:numPr>
                <w:ilvl w:val="0"/>
                <w:numId w:val="35"/>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Registrar integrante de cuadrilla.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Default="00105388" w:rsidP="00665733">
      <w:pPr>
        <w:pStyle w:val="Heading3"/>
      </w:pPr>
      <w:bookmarkStart w:id="57" w:name="_Toc336529863"/>
      <w:r>
        <w:t>77. Eliminar cuadrilla</w:t>
      </w:r>
      <w:bookmarkEnd w:id="5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una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 ARRHH ha  seleccionado una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elimino la cuadrilla, sus integrantes y sus documentos.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ARRHH no confirma la eliminación de la Cuadrilla.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05388" w:rsidRPr="00701C1F" w:rsidRDefault="0010538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36"/>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36"/>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El ARRHH ingresa el  motivo.</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05388" w:rsidRPr="00701C1F" w:rsidRDefault="00105388" w:rsidP="00701C1F">
            <w:pPr>
              <w:pStyle w:val="ListParagraph"/>
              <w:numPr>
                <w:ilvl w:val="0"/>
                <w:numId w:val="36"/>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Default="00105388" w:rsidP="00665733">
      <w:pPr>
        <w:pStyle w:val="Heading3"/>
      </w:pPr>
      <w:bookmarkStart w:id="58" w:name="_Toc336529864"/>
      <w:r>
        <w:t>78. Modificar cuadrilla</w:t>
      </w:r>
      <w:bookmarkEnd w:id="5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78</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una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 la cuadrilla 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05388" w:rsidRPr="00701C1F" w:rsidRDefault="00105388" w:rsidP="00701C1F">
            <w:pPr>
              <w:spacing w:after="0" w:line="240" w:lineRule="auto"/>
              <w:rPr>
                <w:sz w:val="20"/>
                <w:szCs w:val="20"/>
              </w:rPr>
            </w:pPr>
            <w:r w:rsidRPr="00701C1F">
              <w:rPr>
                <w:sz w:val="20"/>
                <w:szCs w:val="20"/>
              </w:rPr>
              <w:t>El ARRHH no reingresa los datos no validos.</w:t>
            </w:r>
          </w:p>
          <w:p w:rsidR="00105388" w:rsidRPr="00701C1F" w:rsidRDefault="00105388" w:rsidP="00701C1F">
            <w:pPr>
              <w:spacing w:after="0" w:line="240" w:lineRule="auto"/>
              <w:rPr>
                <w:sz w:val="20"/>
                <w:szCs w:val="20"/>
              </w:rPr>
            </w:pPr>
            <w:r w:rsidRPr="00701C1F">
              <w:rPr>
                <w:sz w:val="20"/>
                <w:szCs w:val="20"/>
              </w:rPr>
              <w:t>El ARRHH no confirma la modificación del nuevo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05388" w:rsidRPr="00701C1F" w:rsidRDefault="00105388" w:rsidP="00701C1F">
            <w:pPr>
              <w:pStyle w:val="ListParagraph"/>
              <w:numPr>
                <w:ilvl w:val="2"/>
                <w:numId w:val="37"/>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0.3 – Carlos Trepat</w:t>
            </w:r>
          </w:p>
          <w:p w:rsidR="00105388" w:rsidRPr="00701C1F" w:rsidRDefault="00105388" w:rsidP="00701C1F">
            <w:pPr>
              <w:spacing w:after="0" w:line="240" w:lineRule="auto"/>
              <w:rPr>
                <w:sz w:val="20"/>
                <w:szCs w:val="20"/>
              </w:rPr>
            </w:pPr>
            <w:r w:rsidRPr="00701C1F">
              <w:rPr>
                <w:sz w:val="20"/>
                <w:szCs w:val="20"/>
              </w:rPr>
              <w:t>0.2 – Javier Brizuela</w:t>
            </w:r>
          </w:p>
          <w:p w:rsidR="00105388" w:rsidRPr="00701C1F" w:rsidRDefault="00105388" w:rsidP="00701C1F">
            <w:pPr>
              <w:spacing w:after="0" w:line="240" w:lineRule="auto"/>
              <w:rPr>
                <w:sz w:val="20"/>
                <w:szCs w:val="20"/>
              </w:rPr>
            </w:pPr>
            <w:r w:rsidRPr="00701C1F">
              <w:rPr>
                <w:sz w:val="20"/>
                <w:szCs w:val="20"/>
              </w:rPr>
              <w:t>0.1 – Javier Brizuela</w:t>
            </w:r>
          </w:p>
        </w:tc>
      </w:tr>
    </w:tbl>
    <w:p w:rsidR="00105388" w:rsidRDefault="00105388" w:rsidP="00EE701F">
      <w:pPr>
        <w:pStyle w:val="Heading3"/>
      </w:pPr>
      <w:bookmarkStart w:id="59" w:name="_Toc336529865"/>
      <w:r>
        <w:t>79. Gestionar tipo de documentación</w:t>
      </w:r>
      <w:bookmarkEnd w:id="5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79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los tipos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Tipos de tarea</w:t>
            </w:r>
            <w:r w:rsidRPr="00701C1F">
              <w:rPr>
                <w:bCs/>
                <w:sz w:val="20"/>
                <w:szCs w:val="20"/>
              </w:rPr>
              <w:t>gestionados.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05388" w:rsidRPr="00701C1F" w:rsidRDefault="00105388" w:rsidP="00701C1F">
            <w:pPr>
              <w:pStyle w:val="ListParagraph"/>
              <w:numPr>
                <w:ilvl w:val="0"/>
                <w:numId w:val="49"/>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05388" w:rsidRPr="00701C1F" w:rsidRDefault="00105388" w:rsidP="00701C1F">
            <w:pPr>
              <w:pStyle w:val="ListParagraph"/>
              <w:numPr>
                <w:ilvl w:val="0"/>
                <w:numId w:val="49"/>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05388" w:rsidRPr="00701C1F" w:rsidRDefault="00105388" w:rsidP="00701C1F">
            <w:pPr>
              <w:pStyle w:val="ListParagraph"/>
              <w:numPr>
                <w:ilvl w:val="0"/>
                <w:numId w:val="49"/>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85467">
      <w:pPr>
        <w:pStyle w:val="Heading3"/>
      </w:pPr>
      <w:bookmarkStart w:id="60" w:name="_Toc336529866"/>
      <w:r>
        <w:t>80. Consultar tipo de documentación</w:t>
      </w:r>
      <w:bookmarkEnd w:id="6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80</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tipo de documentación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tipo de documentación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Datos de tipo de documentación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05388" w:rsidRPr="00701C1F" w:rsidRDefault="00105388" w:rsidP="00701C1F">
            <w:pPr>
              <w:pStyle w:val="ListParagraph"/>
              <w:numPr>
                <w:ilvl w:val="0"/>
                <w:numId w:val="43"/>
              </w:numPr>
              <w:rPr>
                <w:sz w:val="20"/>
                <w:szCs w:val="20"/>
              </w:rPr>
            </w:pPr>
            <w:r w:rsidRPr="00701C1F">
              <w:rPr>
                <w:sz w:val="20"/>
                <w:szCs w:val="20"/>
              </w:rPr>
              <w:t>↑B mostrando los siguientes datos: identificador y  nombre.</w:t>
            </w:r>
          </w:p>
          <w:p w:rsidR="00105388" w:rsidRPr="00701C1F" w:rsidRDefault="00105388" w:rsidP="00701C1F">
            <w:pPr>
              <w:pStyle w:val="ListParagraph"/>
              <w:numPr>
                <w:ilvl w:val="0"/>
                <w:numId w:val="43"/>
              </w:numPr>
              <w:rPr>
                <w:sz w:val="20"/>
                <w:szCs w:val="20"/>
              </w:rPr>
            </w:pPr>
            <w:r w:rsidRPr="00701C1F">
              <w:rPr>
                <w:sz w:val="20"/>
                <w:szCs w:val="20"/>
              </w:rPr>
              <w:t>↑C.</w:t>
            </w:r>
          </w:p>
          <w:p w:rsidR="00105388" w:rsidRPr="00701C1F" w:rsidRDefault="00105388" w:rsidP="00701C1F">
            <w:pPr>
              <w:pStyle w:val="ListParagraph"/>
              <w:numPr>
                <w:ilvl w:val="1"/>
                <w:numId w:val="43"/>
              </w:numPr>
              <w:rPr>
                <w:sz w:val="20"/>
                <w:szCs w:val="20"/>
              </w:rPr>
            </w:pPr>
            <w:r w:rsidRPr="00701C1F">
              <w:rPr>
                <w:sz w:val="20"/>
                <w:szCs w:val="20"/>
              </w:rPr>
              <w:t>↑C.a.</w:t>
            </w:r>
          </w:p>
          <w:p w:rsidR="00105388" w:rsidRPr="00701C1F" w:rsidRDefault="00105388" w:rsidP="00701C1F">
            <w:pPr>
              <w:pStyle w:val="ListParagraph"/>
              <w:numPr>
                <w:ilvl w:val="1"/>
                <w:numId w:val="43"/>
              </w:numPr>
              <w:rPr>
                <w:sz w:val="20"/>
                <w:szCs w:val="20"/>
              </w:rPr>
            </w:pPr>
            <w:r w:rsidRPr="00701C1F">
              <w:rPr>
                <w:sz w:val="20"/>
                <w:szCs w:val="20"/>
              </w:rPr>
              <w:t>El SISTEMA llama al CU Modificar tipo de documentación.</w:t>
            </w:r>
          </w:p>
          <w:p w:rsidR="00105388" w:rsidRPr="00701C1F" w:rsidRDefault="00105388" w:rsidP="00701C1F">
            <w:pPr>
              <w:pStyle w:val="ListParagraph"/>
              <w:numPr>
                <w:ilvl w:val="0"/>
                <w:numId w:val="43"/>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Modificar tipo de documentación.</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tipo de documentación.</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0.1 – DemianOdasso</w:t>
            </w:r>
          </w:p>
        </w:tc>
      </w:tr>
    </w:tbl>
    <w:p w:rsidR="00105388" w:rsidRDefault="00105388" w:rsidP="00585467">
      <w:pPr>
        <w:pStyle w:val="Heading3"/>
      </w:pPr>
      <w:bookmarkStart w:id="61" w:name="_Toc336529867"/>
      <w:r>
        <w:t>81. Registrar tipo de documentación</w:t>
      </w:r>
      <w:bookmarkEnd w:id="6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creación dela nueva cuadrilla.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05388" w:rsidRPr="00701C1F" w:rsidRDefault="00105388"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05388" w:rsidRPr="00701C1F" w:rsidRDefault="00105388" w:rsidP="00701C1F">
            <w:pPr>
              <w:pStyle w:val="ListParagraph"/>
              <w:numPr>
                <w:ilvl w:val="1"/>
                <w:numId w:val="44"/>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44"/>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44"/>
              </w:numPr>
              <w:spacing w:after="0" w:line="240" w:lineRule="auto"/>
              <w:rPr>
                <w:sz w:val="20"/>
                <w:szCs w:val="20"/>
              </w:rPr>
            </w:pPr>
            <w:r w:rsidRPr="00701C1F">
              <w:rPr>
                <w:sz w:val="20"/>
                <w:szCs w:val="20"/>
              </w:rPr>
              <w:t>El ARRHH no cambia el nombre.</w:t>
            </w:r>
          </w:p>
          <w:p w:rsidR="00105388" w:rsidRPr="00701C1F" w:rsidRDefault="00105388" w:rsidP="00701C1F">
            <w:pPr>
              <w:pStyle w:val="ListParagraph"/>
              <w:numPr>
                <w:ilvl w:val="2"/>
                <w:numId w:val="44"/>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44"/>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44"/>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105388" w:rsidRPr="00701C1F" w:rsidRDefault="00105388" w:rsidP="00701C1F">
            <w:pPr>
              <w:pStyle w:val="ListParagraph"/>
              <w:numPr>
                <w:ilvl w:val="0"/>
                <w:numId w:val="44"/>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tipo de documentación.</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85467">
      <w:pPr>
        <w:pStyle w:val="Heading3"/>
      </w:pPr>
      <w:bookmarkStart w:id="62" w:name="_Toc336529868"/>
      <w:r>
        <w:t>82. Eliminar tipo de documentación</w:t>
      </w:r>
      <w:bookmarkEnd w:id="6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tipo de documentación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ADMP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05388" w:rsidRPr="00701C1F" w:rsidRDefault="0010538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05388" w:rsidRPr="00701C1F" w:rsidRDefault="00105388" w:rsidP="00701C1F">
            <w:pPr>
              <w:pStyle w:val="ListParagraph"/>
              <w:numPr>
                <w:ilvl w:val="0"/>
                <w:numId w:val="45"/>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45"/>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45"/>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45"/>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05388" w:rsidRPr="00701C1F" w:rsidRDefault="00105388" w:rsidP="00701C1F">
            <w:pPr>
              <w:pStyle w:val="ListParagraph"/>
              <w:numPr>
                <w:ilvl w:val="0"/>
                <w:numId w:val="45"/>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tipo de documentación.</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85467">
      <w:pPr>
        <w:pStyle w:val="Heading3"/>
      </w:pPr>
      <w:bookmarkStart w:id="63" w:name="_Toc336529869"/>
      <w:r>
        <w:t>83. Modificar tipo de documentación</w:t>
      </w:r>
      <w:bookmarkEnd w:id="6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tipo de documentación.</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untipo de documentación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modificación del nuevo registro.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37"/>
              </w:numPr>
              <w:spacing w:after="0" w:line="240" w:lineRule="auto"/>
              <w:rPr>
                <w:sz w:val="20"/>
                <w:szCs w:val="20"/>
              </w:rPr>
            </w:pPr>
            <w:r w:rsidRPr="00701C1F">
              <w:rPr>
                <w:sz w:val="20"/>
                <w:szCs w:val="20"/>
              </w:rPr>
              <w:t>El ARRHH no cambia el nombre.</w:t>
            </w:r>
          </w:p>
          <w:p w:rsidR="00105388" w:rsidRPr="00701C1F" w:rsidRDefault="00105388" w:rsidP="00701C1F">
            <w:pPr>
              <w:pStyle w:val="ListParagraph"/>
              <w:numPr>
                <w:ilvl w:val="2"/>
                <w:numId w:val="37"/>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37"/>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05388" w:rsidRPr="00701C1F" w:rsidRDefault="00105388" w:rsidP="00701C1F">
            <w:pPr>
              <w:pStyle w:val="ListParagraph"/>
              <w:numPr>
                <w:ilvl w:val="0"/>
                <w:numId w:val="37"/>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tipo de documentación.</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923713">
      <w:pPr>
        <w:pStyle w:val="Heading3"/>
      </w:pPr>
      <w:bookmarkStart w:id="64" w:name="_Toc336529870"/>
      <w:r>
        <w:t>89. Gestionar cliente</w:t>
      </w:r>
      <w:bookmarkEnd w:id="6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los clientes.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Clientes</w:t>
            </w:r>
            <w:r w:rsidRPr="00701C1F">
              <w:rPr>
                <w:bCs/>
                <w:sz w:val="20"/>
                <w:szCs w:val="20"/>
              </w:rPr>
              <w:t>gestionados.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05388" w:rsidRPr="00701C1F" w:rsidRDefault="00105388" w:rsidP="00701C1F">
            <w:pPr>
              <w:pStyle w:val="ListParagraph"/>
              <w:numPr>
                <w:ilvl w:val="0"/>
                <w:numId w:val="50"/>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05388" w:rsidRPr="00701C1F" w:rsidRDefault="00105388" w:rsidP="00701C1F">
            <w:pPr>
              <w:pStyle w:val="ListParagraph"/>
              <w:numPr>
                <w:ilvl w:val="0"/>
                <w:numId w:val="50"/>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05388" w:rsidRPr="00701C1F" w:rsidRDefault="00105388" w:rsidP="00701C1F">
            <w:pPr>
              <w:pStyle w:val="ListParagraph"/>
              <w:numPr>
                <w:ilvl w:val="0"/>
                <w:numId w:val="50"/>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Pr="00771C45" w:rsidRDefault="00105388" w:rsidP="00EB3C1C">
      <w:pPr>
        <w:pStyle w:val="Heading3"/>
        <w:rPr>
          <w:b w:val="0"/>
        </w:rPr>
      </w:pPr>
      <w:bookmarkStart w:id="65" w:name="_Toc336529871"/>
      <w:r>
        <w:t>90. Consultar cliente</w:t>
      </w:r>
      <w:bookmarkEnd w:id="6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90</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cliente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cliente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05388" w:rsidRPr="00701C1F" w:rsidRDefault="0010538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05388" w:rsidRPr="00701C1F" w:rsidRDefault="00105388" w:rsidP="00701C1F">
            <w:pPr>
              <w:pStyle w:val="ListParagraph"/>
              <w:numPr>
                <w:ilvl w:val="0"/>
                <w:numId w:val="43"/>
              </w:numPr>
              <w:rPr>
                <w:sz w:val="20"/>
                <w:szCs w:val="20"/>
              </w:rPr>
            </w:pPr>
            <w:r w:rsidRPr="00701C1F">
              <w:rPr>
                <w:sz w:val="20"/>
                <w:szCs w:val="20"/>
              </w:rPr>
              <w:t>↑C.</w:t>
            </w:r>
          </w:p>
          <w:p w:rsidR="00105388" w:rsidRPr="00701C1F" w:rsidRDefault="00105388" w:rsidP="00701C1F">
            <w:pPr>
              <w:pStyle w:val="ListParagraph"/>
              <w:numPr>
                <w:ilvl w:val="1"/>
                <w:numId w:val="43"/>
              </w:numPr>
              <w:rPr>
                <w:sz w:val="20"/>
                <w:szCs w:val="20"/>
              </w:rPr>
            </w:pPr>
            <w:r w:rsidRPr="00701C1F">
              <w:rPr>
                <w:sz w:val="20"/>
                <w:szCs w:val="20"/>
              </w:rPr>
              <w:t>↑C.a.</w:t>
            </w:r>
          </w:p>
          <w:p w:rsidR="00105388" w:rsidRPr="00701C1F" w:rsidRDefault="00105388" w:rsidP="00701C1F">
            <w:pPr>
              <w:pStyle w:val="ListParagraph"/>
              <w:numPr>
                <w:ilvl w:val="1"/>
                <w:numId w:val="43"/>
              </w:numPr>
              <w:rPr>
                <w:sz w:val="20"/>
                <w:szCs w:val="20"/>
              </w:rPr>
            </w:pPr>
            <w:r w:rsidRPr="00701C1F">
              <w:rPr>
                <w:sz w:val="20"/>
                <w:szCs w:val="20"/>
              </w:rPr>
              <w:t>El SISTEMA llama al CU Modificar tipo de tarea.</w:t>
            </w:r>
          </w:p>
          <w:p w:rsidR="00105388" w:rsidRPr="00701C1F" w:rsidRDefault="00105388" w:rsidP="00701C1F">
            <w:pPr>
              <w:pStyle w:val="ListParagraph"/>
              <w:numPr>
                <w:ilvl w:val="0"/>
                <w:numId w:val="43"/>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0.1 – DemianOdasso</w:t>
            </w:r>
          </w:p>
        </w:tc>
      </w:tr>
    </w:tbl>
    <w:p w:rsidR="00105388" w:rsidRDefault="00105388" w:rsidP="00EB3C1C">
      <w:pPr>
        <w:pStyle w:val="Heading3"/>
      </w:pPr>
      <w:bookmarkStart w:id="66" w:name="_Toc336529872"/>
      <w:r>
        <w:t>91. Registrar cliente</w:t>
      </w:r>
      <w:bookmarkEnd w:id="6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cliente con larazón social ingresada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creación del cliente.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El ADMP selecciona una provincia.</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05388" w:rsidRPr="00701C1F" w:rsidRDefault="00105388"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05388" w:rsidRPr="00701C1F" w:rsidRDefault="00105388" w:rsidP="00701C1F">
            <w:pPr>
              <w:pStyle w:val="ListParagraph"/>
              <w:numPr>
                <w:ilvl w:val="1"/>
                <w:numId w:val="48"/>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48"/>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48"/>
              </w:numPr>
              <w:spacing w:after="0" w:line="240" w:lineRule="auto"/>
              <w:rPr>
                <w:sz w:val="20"/>
                <w:szCs w:val="20"/>
              </w:rPr>
            </w:pPr>
            <w:r w:rsidRPr="00701C1F">
              <w:rPr>
                <w:sz w:val="20"/>
                <w:szCs w:val="20"/>
              </w:rPr>
              <w:t>El ARRHH no cambia la razón social.</w:t>
            </w:r>
          </w:p>
          <w:p w:rsidR="00105388" w:rsidRPr="00701C1F" w:rsidRDefault="00105388" w:rsidP="00701C1F">
            <w:pPr>
              <w:pStyle w:val="ListParagraph"/>
              <w:numPr>
                <w:ilvl w:val="2"/>
                <w:numId w:val="48"/>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48"/>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48"/>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05388" w:rsidRPr="00701C1F" w:rsidRDefault="00105388" w:rsidP="00701C1F">
            <w:pPr>
              <w:pStyle w:val="ListParagraph"/>
              <w:numPr>
                <w:ilvl w:val="0"/>
                <w:numId w:val="48"/>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p w:rsidR="00105388" w:rsidRPr="00701C1F" w:rsidRDefault="00105388" w:rsidP="00701C1F">
            <w:pPr>
              <w:spacing w:after="0" w:line="240" w:lineRule="auto"/>
              <w:rPr>
                <w:sz w:val="20"/>
                <w:szCs w:val="20"/>
              </w:rPr>
            </w:pPr>
            <w:r w:rsidRPr="00701C1F">
              <w:rPr>
                <w:sz w:val="20"/>
                <w:szCs w:val="20"/>
              </w:rPr>
              <w:t>(1) dirección deberá tener un largo de 256 caracteres.</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cliente.</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EB3C1C">
      <w:pPr>
        <w:pStyle w:val="Heading3"/>
      </w:pPr>
      <w:bookmarkStart w:id="67" w:name="_Toc336529873"/>
      <w:r>
        <w:t>92. Eliminar cliente</w:t>
      </w:r>
      <w:bookmarkEnd w:id="6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ADMP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05388" w:rsidRPr="00701C1F" w:rsidRDefault="0010538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05388" w:rsidRPr="00701C1F" w:rsidRDefault="00105388" w:rsidP="00701C1F">
            <w:pPr>
              <w:pStyle w:val="ListParagraph"/>
              <w:numPr>
                <w:ilvl w:val="0"/>
                <w:numId w:val="47"/>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47"/>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47"/>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47"/>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47"/>
              </w:numPr>
              <w:spacing w:after="0" w:line="240" w:lineRule="auto"/>
              <w:rPr>
                <w:sz w:val="20"/>
                <w:szCs w:val="20"/>
              </w:rPr>
            </w:pPr>
            <w:r w:rsidRPr="00701C1F">
              <w:rPr>
                <w:sz w:val="20"/>
                <w:szCs w:val="20"/>
              </w:rPr>
              <w:t>El SISTEMA elimina el cliente.</w:t>
            </w:r>
          </w:p>
          <w:p w:rsidR="00105388" w:rsidRPr="00701C1F" w:rsidRDefault="00105388" w:rsidP="00701C1F">
            <w:pPr>
              <w:pStyle w:val="ListParagraph"/>
              <w:numPr>
                <w:ilvl w:val="0"/>
                <w:numId w:val="47"/>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cliente</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C3525D">
      <w:pPr>
        <w:pStyle w:val="Heading3"/>
      </w:pPr>
      <w:bookmarkStart w:id="68" w:name="_Toc336529874"/>
      <w:r>
        <w:t>93. Modificar cliente</w:t>
      </w:r>
      <w:bookmarkEnd w:id="6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cliente.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cliente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cliente 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cliente con la razón social ingresada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modificación del cliente.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El ADMP selecciona una provincia.</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05388" w:rsidRPr="00701C1F" w:rsidRDefault="00105388"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05388" w:rsidRPr="00701C1F" w:rsidRDefault="00105388" w:rsidP="00701C1F">
            <w:pPr>
              <w:pStyle w:val="ListParagraph"/>
              <w:numPr>
                <w:ilvl w:val="1"/>
                <w:numId w:val="46"/>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46"/>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46"/>
              </w:numPr>
              <w:spacing w:after="0" w:line="240" w:lineRule="auto"/>
              <w:rPr>
                <w:sz w:val="20"/>
                <w:szCs w:val="20"/>
              </w:rPr>
            </w:pPr>
            <w:r w:rsidRPr="00701C1F">
              <w:rPr>
                <w:sz w:val="20"/>
                <w:szCs w:val="20"/>
              </w:rPr>
              <w:t>El ADMP no cambia la razón social.</w:t>
            </w:r>
          </w:p>
          <w:p w:rsidR="00105388" w:rsidRPr="00701C1F" w:rsidRDefault="00105388" w:rsidP="00701C1F">
            <w:pPr>
              <w:pStyle w:val="ListParagraph"/>
              <w:numPr>
                <w:ilvl w:val="2"/>
                <w:numId w:val="46"/>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46"/>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46"/>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05388" w:rsidRPr="00701C1F" w:rsidRDefault="00105388" w:rsidP="00701C1F">
            <w:pPr>
              <w:pStyle w:val="ListParagraph"/>
              <w:numPr>
                <w:ilvl w:val="0"/>
                <w:numId w:val="46"/>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cliente.</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C3525D"/>
    <w:p w:rsidR="00105388" w:rsidRDefault="00105388" w:rsidP="001963E2">
      <w:pPr>
        <w:pStyle w:val="Heading3"/>
      </w:pPr>
      <w:bookmarkStart w:id="69" w:name="_Toc336529875"/>
      <w:r>
        <w:t>94. Gestionar herramienta</w:t>
      </w:r>
      <w:bookmarkEnd w:id="6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94</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Gestionarherramienta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las herramientas.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Herramientas</w:t>
            </w:r>
            <w:r w:rsidRPr="00701C1F">
              <w:rPr>
                <w:bCs/>
                <w:sz w:val="20"/>
                <w:szCs w:val="20"/>
              </w:rPr>
              <w:t>gestionadas.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05388" w:rsidRPr="00701C1F" w:rsidRDefault="00105388" w:rsidP="00701C1F">
            <w:pPr>
              <w:pStyle w:val="ListParagraph"/>
              <w:numPr>
                <w:ilvl w:val="0"/>
                <w:numId w:val="55"/>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05388" w:rsidRPr="00701C1F" w:rsidRDefault="00105388" w:rsidP="00701C1F">
            <w:pPr>
              <w:pStyle w:val="ListParagraph"/>
              <w:numPr>
                <w:ilvl w:val="0"/>
                <w:numId w:val="55"/>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05388" w:rsidRPr="00701C1F" w:rsidRDefault="00105388" w:rsidP="00701C1F">
            <w:pPr>
              <w:pStyle w:val="ListParagraph"/>
              <w:numPr>
                <w:ilvl w:val="0"/>
                <w:numId w:val="55"/>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Pr="00771C45" w:rsidRDefault="00105388" w:rsidP="001963E2">
      <w:pPr>
        <w:pStyle w:val="Heading3"/>
        <w:rPr>
          <w:b w:val="0"/>
        </w:rPr>
      </w:pPr>
      <w:bookmarkStart w:id="70" w:name="_Toc336529876"/>
      <w:r>
        <w:t>95. Consultar herramienta</w:t>
      </w:r>
      <w:bookmarkEnd w:id="7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95</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herramienta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una herramienta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unaherramientapara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05388" w:rsidRPr="00701C1F" w:rsidRDefault="0010538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105388" w:rsidRPr="00701C1F" w:rsidRDefault="00105388" w:rsidP="00701C1F">
            <w:pPr>
              <w:pStyle w:val="ListParagraph"/>
              <w:numPr>
                <w:ilvl w:val="0"/>
                <w:numId w:val="54"/>
              </w:numPr>
              <w:rPr>
                <w:sz w:val="20"/>
                <w:szCs w:val="20"/>
              </w:rPr>
            </w:pPr>
            <w:r w:rsidRPr="00701C1F">
              <w:rPr>
                <w:sz w:val="20"/>
                <w:szCs w:val="20"/>
              </w:rPr>
              <w:t>↑C.</w:t>
            </w:r>
          </w:p>
          <w:p w:rsidR="00105388" w:rsidRPr="00701C1F" w:rsidRDefault="00105388" w:rsidP="00701C1F">
            <w:pPr>
              <w:pStyle w:val="ListParagraph"/>
              <w:numPr>
                <w:ilvl w:val="1"/>
                <w:numId w:val="54"/>
              </w:numPr>
              <w:rPr>
                <w:sz w:val="20"/>
                <w:szCs w:val="20"/>
              </w:rPr>
            </w:pPr>
            <w:r w:rsidRPr="00701C1F">
              <w:rPr>
                <w:sz w:val="20"/>
                <w:szCs w:val="20"/>
              </w:rPr>
              <w:t>↑C.a.</w:t>
            </w:r>
          </w:p>
          <w:p w:rsidR="00105388" w:rsidRPr="00701C1F" w:rsidRDefault="00105388" w:rsidP="00701C1F">
            <w:pPr>
              <w:pStyle w:val="ListParagraph"/>
              <w:numPr>
                <w:ilvl w:val="1"/>
                <w:numId w:val="54"/>
              </w:numPr>
              <w:rPr>
                <w:sz w:val="20"/>
                <w:szCs w:val="20"/>
              </w:rPr>
            </w:pPr>
            <w:r w:rsidRPr="00701C1F">
              <w:rPr>
                <w:sz w:val="20"/>
                <w:szCs w:val="20"/>
              </w:rPr>
              <w:t>El SISTEMA llama al CU Modificar herramienta.</w:t>
            </w:r>
          </w:p>
          <w:p w:rsidR="00105388" w:rsidRPr="00701C1F" w:rsidRDefault="00105388" w:rsidP="00701C1F">
            <w:pPr>
              <w:pStyle w:val="ListParagraph"/>
              <w:numPr>
                <w:ilvl w:val="0"/>
                <w:numId w:val="54"/>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0.1 – DemianOdasso</w:t>
            </w:r>
          </w:p>
        </w:tc>
      </w:tr>
    </w:tbl>
    <w:p w:rsidR="00105388" w:rsidRDefault="00105388" w:rsidP="001963E2">
      <w:pPr>
        <w:pStyle w:val="Heading3"/>
      </w:pPr>
      <w:bookmarkStart w:id="71" w:name="_Toc336529877"/>
      <w:r>
        <w:t>96. Registrar herramienta</w:t>
      </w:r>
      <w:bookmarkEnd w:id="7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96</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herramienta.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unaherramienta.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creación delaherramienta.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05388" w:rsidRPr="00701C1F" w:rsidRDefault="00105388"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05388" w:rsidRPr="00701C1F" w:rsidRDefault="00105388" w:rsidP="00701C1F">
            <w:pPr>
              <w:pStyle w:val="ListParagraph"/>
              <w:numPr>
                <w:ilvl w:val="1"/>
                <w:numId w:val="53"/>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53"/>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05388" w:rsidRPr="00701C1F" w:rsidRDefault="00105388" w:rsidP="00701C1F">
            <w:pPr>
              <w:pStyle w:val="ListParagraph"/>
              <w:numPr>
                <w:ilvl w:val="2"/>
                <w:numId w:val="53"/>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53"/>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53"/>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05388" w:rsidRPr="00701C1F" w:rsidRDefault="00105388" w:rsidP="00701C1F">
            <w:pPr>
              <w:pStyle w:val="ListParagraph"/>
              <w:numPr>
                <w:ilvl w:val="0"/>
                <w:numId w:val="53"/>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herramienta.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1963E2">
      <w:pPr>
        <w:pStyle w:val="Heading3"/>
      </w:pPr>
      <w:bookmarkStart w:id="72" w:name="_Toc336529878"/>
      <w:r>
        <w:t>97. Eliminar herramienta</w:t>
      </w:r>
      <w:bookmarkEnd w:id="7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ADMP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05388" w:rsidRPr="00701C1F" w:rsidRDefault="0010538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05388" w:rsidRPr="00701C1F" w:rsidRDefault="00105388" w:rsidP="00701C1F">
            <w:pPr>
              <w:pStyle w:val="ListParagraph"/>
              <w:numPr>
                <w:ilvl w:val="0"/>
                <w:numId w:val="52"/>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52"/>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2"/>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2"/>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05388" w:rsidRPr="00701C1F" w:rsidRDefault="00105388" w:rsidP="00701C1F">
            <w:pPr>
              <w:pStyle w:val="ListParagraph"/>
              <w:numPr>
                <w:ilvl w:val="0"/>
                <w:numId w:val="52"/>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1963E2">
      <w:pPr>
        <w:pStyle w:val="Heading3"/>
      </w:pPr>
      <w:bookmarkStart w:id="73" w:name="_Toc336529879"/>
      <w:r>
        <w:t>98. Modificar herramienta</w:t>
      </w:r>
      <w:bookmarkEnd w:id="7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98</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herramienta.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unaherramientaexistente.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modificación de la herramienta.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05388" w:rsidRPr="00701C1F" w:rsidRDefault="00105388"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05388" w:rsidRPr="00701C1F" w:rsidRDefault="00105388" w:rsidP="00701C1F">
            <w:pPr>
              <w:pStyle w:val="ListParagraph"/>
              <w:numPr>
                <w:ilvl w:val="1"/>
                <w:numId w:val="51"/>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51"/>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05388" w:rsidRPr="00701C1F" w:rsidRDefault="00105388" w:rsidP="00701C1F">
            <w:pPr>
              <w:pStyle w:val="ListParagraph"/>
              <w:numPr>
                <w:ilvl w:val="2"/>
                <w:numId w:val="51"/>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51"/>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51"/>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05388" w:rsidRPr="00701C1F" w:rsidRDefault="00105388" w:rsidP="00701C1F">
            <w:pPr>
              <w:pStyle w:val="ListParagraph"/>
              <w:numPr>
                <w:ilvl w:val="0"/>
                <w:numId w:val="51"/>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herramienta.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C3525D"/>
    <w:p w:rsidR="00105388" w:rsidRDefault="00105388" w:rsidP="009B227A">
      <w:pPr>
        <w:pStyle w:val="Heading3"/>
      </w:pPr>
      <w:bookmarkStart w:id="74" w:name="_Toc336529880"/>
      <w:r>
        <w:t>99. Gestionar sitio</w:t>
      </w:r>
      <w:bookmarkEnd w:id="7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99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los sitios.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Sitios</w:t>
            </w:r>
            <w:r w:rsidRPr="00701C1F">
              <w:rPr>
                <w:bCs/>
                <w:sz w:val="20"/>
                <w:szCs w:val="20"/>
              </w:rPr>
              <w:t>gestionados.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CUEliminarsitio.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Pr="00771C45" w:rsidRDefault="00105388" w:rsidP="009B227A">
      <w:pPr>
        <w:pStyle w:val="Heading3"/>
        <w:rPr>
          <w:b w:val="0"/>
        </w:rPr>
      </w:pPr>
      <w:bookmarkStart w:id="75" w:name="_Toc336529881"/>
      <w:r>
        <w:t>100. Consultar sitio</w:t>
      </w:r>
      <w:bookmarkEnd w:id="7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100</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sitio seleccionada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sitio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05388" w:rsidRPr="00701C1F" w:rsidRDefault="0010538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105388" w:rsidRPr="00701C1F" w:rsidRDefault="00105388" w:rsidP="00701C1F">
            <w:pPr>
              <w:pStyle w:val="ListParagraph"/>
              <w:numPr>
                <w:ilvl w:val="0"/>
                <w:numId w:val="58"/>
              </w:numPr>
              <w:rPr>
                <w:sz w:val="20"/>
                <w:szCs w:val="20"/>
              </w:rPr>
            </w:pPr>
            <w:r w:rsidRPr="00701C1F">
              <w:rPr>
                <w:sz w:val="20"/>
                <w:szCs w:val="20"/>
              </w:rPr>
              <w:t>↑C.</w:t>
            </w:r>
          </w:p>
          <w:p w:rsidR="00105388" w:rsidRPr="00701C1F" w:rsidRDefault="00105388" w:rsidP="00701C1F">
            <w:pPr>
              <w:pStyle w:val="ListParagraph"/>
              <w:numPr>
                <w:ilvl w:val="1"/>
                <w:numId w:val="58"/>
              </w:numPr>
              <w:rPr>
                <w:sz w:val="20"/>
                <w:szCs w:val="20"/>
              </w:rPr>
            </w:pPr>
            <w:r w:rsidRPr="00701C1F">
              <w:rPr>
                <w:sz w:val="20"/>
                <w:szCs w:val="20"/>
              </w:rPr>
              <w:t>↑C.a.</w:t>
            </w:r>
          </w:p>
          <w:p w:rsidR="00105388" w:rsidRPr="00701C1F" w:rsidRDefault="00105388" w:rsidP="00701C1F">
            <w:pPr>
              <w:pStyle w:val="ListParagraph"/>
              <w:numPr>
                <w:ilvl w:val="1"/>
                <w:numId w:val="58"/>
              </w:numPr>
              <w:rPr>
                <w:sz w:val="20"/>
                <w:szCs w:val="20"/>
              </w:rPr>
            </w:pPr>
            <w:r w:rsidRPr="00701C1F">
              <w:rPr>
                <w:sz w:val="20"/>
                <w:szCs w:val="20"/>
              </w:rPr>
              <w:t>El SISTEMA llama al CU Modificar sitio.</w:t>
            </w:r>
          </w:p>
          <w:p w:rsidR="00105388" w:rsidRPr="00701C1F" w:rsidRDefault="00105388" w:rsidP="00701C1F">
            <w:pPr>
              <w:pStyle w:val="ListParagraph"/>
              <w:numPr>
                <w:ilvl w:val="0"/>
                <w:numId w:val="58"/>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0.1 – DemianOdasso</w:t>
            </w:r>
          </w:p>
        </w:tc>
      </w:tr>
    </w:tbl>
    <w:p w:rsidR="00105388" w:rsidRDefault="00105388" w:rsidP="009B227A">
      <w:pPr>
        <w:pStyle w:val="Heading3"/>
      </w:pPr>
      <w:bookmarkStart w:id="76" w:name="_Toc336529882"/>
      <w:r>
        <w:t>101. Registrar sitio</w:t>
      </w:r>
      <w:bookmarkEnd w:id="7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101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Sitio</w:t>
            </w:r>
            <w:r w:rsidRPr="00701C1F">
              <w:rPr>
                <w:bCs/>
                <w:sz w:val="20"/>
                <w:szCs w:val="20"/>
              </w:rPr>
              <w:t xml:space="preserve"> creada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sitio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creación de la herramienta.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El ADMP selecciona una provincia.</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05388" w:rsidRPr="00701C1F" w:rsidRDefault="00105388"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05388" w:rsidRPr="00701C1F" w:rsidRDefault="00105388" w:rsidP="00701C1F">
            <w:pPr>
              <w:pStyle w:val="ListParagraph"/>
              <w:numPr>
                <w:ilvl w:val="1"/>
                <w:numId w:val="57"/>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57"/>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57"/>
              </w:numPr>
              <w:spacing w:after="0" w:line="240" w:lineRule="auto"/>
              <w:rPr>
                <w:sz w:val="20"/>
                <w:szCs w:val="20"/>
              </w:rPr>
            </w:pPr>
            <w:r w:rsidRPr="00701C1F">
              <w:rPr>
                <w:sz w:val="20"/>
                <w:szCs w:val="20"/>
              </w:rPr>
              <w:t>El ARRHH no cambia el nombre.</w:t>
            </w:r>
          </w:p>
          <w:p w:rsidR="00105388" w:rsidRPr="00701C1F" w:rsidRDefault="00105388" w:rsidP="00701C1F">
            <w:pPr>
              <w:pStyle w:val="ListParagraph"/>
              <w:numPr>
                <w:ilvl w:val="2"/>
                <w:numId w:val="57"/>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57"/>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57"/>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05388" w:rsidRPr="00701C1F" w:rsidRDefault="00105388" w:rsidP="00701C1F">
            <w:pPr>
              <w:pStyle w:val="ListParagraph"/>
              <w:numPr>
                <w:ilvl w:val="0"/>
                <w:numId w:val="57"/>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p w:rsidR="00105388" w:rsidRPr="00701C1F" w:rsidRDefault="00105388" w:rsidP="00701C1F">
            <w:pPr>
              <w:spacing w:after="0" w:line="240" w:lineRule="auto"/>
              <w:rPr>
                <w:sz w:val="20"/>
                <w:szCs w:val="20"/>
              </w:rPr>
            </w:pPr>
            <w:r w:rsidRPr="00701C1F">
              <w:rPr>
                <w:sz w:val="20"/>
                <w:szCs w:val="20"/>
              </w:rPr>
              <w:t>(1) dirección deberá tener un largo de 256 caracteres.</w:t>
            </w:r>
          </w:p>
          <w:p w:rsidR="00105388" w:rsidRPr="00701C1F" w:rsidRDefault="00105388" w:rsidP="00701C1F">
            <w:pPr>
              <w:spacing w:after="0" w:line="240" w:lineRule="auto"/>
              <w:rPr>
                <w:sz w:val="20"/>
                <w:szCs w:val="20"/>
              </w:rPr>
            </w:pPr>
            <w:r w:rsidRPr="00701C1F">
              <w:rPr>
                <w:sz w:val="20"/>
                <w:szCs w:val="20"/>
              </w:rPr>
              <w:t>(2) longitud y latitud pueden ser ingresadas en grados, minutos y segundos o en forma decimal.</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sitio.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9B227A">
      <w:pPr>
        <w:pStyle w:val="Heading3"/>
      </w:pPr>
      <w:bookmarkStart w:id="77" w:name="_Toc336529883"/>
      <w:r>
        <w:t>102. Eliminar sitio</w:t>
      </w:r>
      <w:bookmarkEnd w:id="7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102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sitio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elimino un sitio.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ADMP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El SISTEMA elimina el sitio.</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rPr>
              <w:t>sitio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9B227A">
      <w:pPr>
        <w:pStyle w:val="Heading3"/>
      </w:pPr>
      <w:bookmarkStart w:id="78" w:name="_Toc336529884"/>
      <w:r>
        <w:t>103. Modificar sitio</w:t>
      </w:r>
      <w:bookmarkEnd w:id="7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103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sitio.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sitio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sitio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modificación del sitio.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05388" w:rsidRPr="00701C1F" w:rsidRDefault="00105388"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05388" w:rsidRPr="00701C1F" w:rsidRDefault="00105388" w:rsidP="00701C1F">
            <w:pPr>
              <w:pStyle w:val="ListParagraph"/>
              <w:numPr>
                <w:ilvl w:val="1"/>
                <w:numId w:val="60"/>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60"/>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60"/>
              </w:numPr>
              <w:spacing w:after="0" w:line="240" w:lineRule="auto"/>
              <w:rPr>
                <w:sz w:val="20"/>
                <w:szCs w:val="20"/>
              </w:rPr>
            </w:pPr>
            <w:r w:rsidRPr="00701C1F">
              <w:rPr>
                <w:sz w:val="20"/>
                <w:szCs w:val="20"/>
              </w:rPr>
              <w:t>El ADMP no cambia el nombre.</w:t>
            </w:r>
          </w:p>
          <w:p w:rsidR="00105388" w:rsidRPr="00701C1F" w:rsidRDefault="00105388" w:rsidP="00701C1F">
            <w:pPr>
              <w:pStyle w:val="ListParagraph"/>
              <w:numPr>
                <w:ilvl w:val="2"/>
                <w:numId w:val="60"/>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0"/>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0"/>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05388" w:rsidRPr="00701C1F" w:rsidRDefault="00105388" w:rsidP="00701C1F">
            <w:pPr>
              <w:pStyle w:val="ListParagraph"/>
              <w:numPr>
                <w:ilvl w:val="0"/>
                <w:numId w:val="60"/>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p w:rsidR="00105388" w:rsidRPr="00701C1F" w:rsidRDefault="00105388" w:rsidP="00701C1F">
            <w:pPr>
              <w:spacing w:after="0" w:line="240" w:lineRule="auto"/>
              <w:rPr>
                <w:sz w:val="20"/>
                <w:szCs w:val="20"/>
              </w:rPr>
            </w:pPr>
            <w:r w:rsidRPr="00701C1F">
              <w:rPr>
                <w:sz w:val="20"/>
                <w:szCs w:val="20"/>
              </w:rPr>
              <w:t>(1) dirección deberá tener un largo de 256 caracteres.</w:t>
            </w:r>
          </w:p>
          <w:p w:rsidR="00105388" w:rsidRPr="00701C1F" w:rsidRDefault="00105388" w:rsidP="00701C1F">
            <w:pPr>
              <w:spacing w:after="0" w:line="240" w:lineRule="auto"/>
              <w:rPr>
                <w:sz w:val="20"/>
                <w:szCs w:val="20"/>
              </w:rPr>
            </w:pPr>
            <w:r w:rsidRPr="00701C1F">
              <w:rPr>
                <w:sz w:val="20"/>
                <w:szCs w:val="20"/>
              </w:rPr>
              <w:t>(2) longitud y latitud pueden ser ingresadas en grados, minutos y segundos o en forma decimal.</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Gestionar sitio.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638CB">
      <w:pPr>
        <w:pStyle w:val="Heading3"/>
      </w:pPr>
      <w:bookmarkStart w:id="79" w:name="_Toc336529885"/>
      <w:r>
        <w:t>84. Gestionar tipo de tarea</w:t>
      </w:r>
      <w:bookmarkEnd w:id="7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Gestionartipode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los tipos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Pr="00771C45" w:rsidRDefault="00105388" w:rsidP="005638CB">
      <w:pPr>
        <w:pStyle w:val="Heading3"/>
        <w:rPr>
          <w:b w:val="0"/>
        </w:rPr>
      </w:pPr>
      <w:bookmarkStart w:id="80" w:name="_Toc336529886"/>
      <w:r>
        <w:t>85. Consultar tipo de tarea</w:t>
      </w:r>
      <w:bookmarkEnd w:id="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85</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tipo de tarea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tipo de tarea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05388" w:rsidRPr="00701C1F" w:rsidRDefault="00105388" w:rsidP="00701C1F">
            <w:pPr>
              <w:pStyle w:val="ListParagraph"/>
              <w:numPr>
                <w:ilvl w:val="0"/>
                <w:numId w:val="58"/>
              </w:numPr>
              <w:rPr>
                <w:sz w:val="20"/>
                <w:szCs w:val="20"/>
              </w:rPr>
            </w:pPr>
            <w:r w:rsidRPr="00701C1F">
              <w:rPr>
                <w:sz w:val="20"/>
                <w:szCs w:val="20"/>
              </w:rPr>
              <w:t>↑B mostrando los siguientes datos: identificador, nombre ydescripción.</w:t>
            </w:r>
          </w:p>
          <w:p w:rsidR="00105388" w:rsidRPr="00701C1F" w:rsidRDefault="00105388" w:rsidP="00701C1F">
            <w:pPr>
              <w:pStyle w:val="ListParagraph"/>
              <w:numPr>
                <w:ilvl w:val="0"/>
                <w:numId w:val="58"/>
              </w:numPr>
              <w:rPr>
                <w:sz w:val="20"/>
                <w:szCs w:val="20"/>
              </w:rPr>
            </w:pPr>
            <w:r w:rsidRPr="00701C1F">
              <w:rPr>
                <w:sz w:val="20"/>
                <w:szCs w:val="20"/>
              </w:rPr>
              <w:t>↑C.</w:t>
            </w:r>
          </w:p>
          <w:p w:rsidR="00105388" w:rsidRPr="00701C1F" w:rsidRDefault="00105388" w:rsidP="00701C1F">
            <w:pPr>
              <w:pStyle w:val="ListParagraph"/>
              <w:numPr>
                <w:ilvl w:val="1"/>
                <w:numId w:val="58"/>
              </w:numPr>
              <w:rPr>
                <w:sz w:val="20"/>
                <w:szCs w:val="20"/>
              </w:rPr>
            </w:pPr>
            <w:r w:rsidRPr="00701C1F">
              <w:rPr>
                <w:sz w:val="20"/>
                <w:szCs w:val="20"/>
              </w:rPr>
              <w:t>↑C.a.</w:t>
            </w:r>
          </w:p>
          <w:p w:rsidR="00105388" w:rsidRPr="00701C1F" w:rsidRDefault="00105388" w:rsidP="00701C1F">
            <w:pPr>
              <w:pStyle w:val="ListParagraph"/>
              <w:numPr>
                <w:ilvl w:val="1"/>
                <w:numId w:val="58"/>
              </w:numPr>
              <w:rPr>
                <w:sz w:val="20"/>
                <w:szCs w:val="20"/>
              </w:rPr>
            </w:pPr>
            <w:r w:rsidRPr="00701C1F">
              <w:rPr>
                <w:sz w:val="20"/>
                <w:szCs w:val="20"/>
              </w:rPr>
              <w:t>El SISTEMA llama al CU Modificar sitio.</w:t>
            </w:r>
          </w:p>
          <w:p w:rsidR="00105388" w:rsidRPr="00701C1F" w:rsidRDefault="00105388" w:rsidP="00701C1F">
            <w:pPr>
              <w:pStyle w:val="ListParagraph"/>
              <w:numPr>
                <w:ilvl w:val="0"/>
                <w:numId w:val="58"/>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0.1 – DemianOdasso</w:t>
            </w:r>
          </w:p>
        </w:tc>
      </w:tr>
    </w:tbl>
    <w:p w:rsidR="00105388" w:rsidRDefault="00105388" w:rsidP="005638CB">
      <w:pPr>
        <w:pStyle w:val="Heading3"/>
      </w:pPr>
      <w:bookmarkStart w:id="81" w:name="_Toc336529887"/>
      <w:r>
        <w:t>86. Registrar tipo de tarea</w:t>
      </w:r>
      <w:bookmarkEnd w:id="8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86</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tipo de tarea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creación del tipo de tarea.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61"/>
              </w:numPr>
              <w:spacing w:after="0" w:line="240" w:lineRule="auto"/>
              <w:rPr>
                <w:sz w:val="20"/>
                <w:szCs w:val="20"/>
              </w:rPr>
            </w:pPr>
            <w:r w:rsidRPr="00701C1F">
              <w:rPr>
                <w:sz w:val="20"/>
                <w:szCs w:val="20"/>
              </w:rPr>
              <w:t>El ARRHH no cambia el nombre.</w:t>
            </w:r>
          </w:p>
          <w:p w:rsidR="00105388" w:rsidRPr="00701C1F" w:rsidRDefault="00105388" w:rsidP="00701C1F">
            <w:pPr>
              <w:pStyle w:val="ListParagraph"/>
              <w:numPr>
                <w:ilvl w:val="2"/>
                <w:numId w:val="61"/>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638CB">
      <w:pPr>
        <w:pStyle w:val="Heading3"/>
      </w:pPr>
      <w:bookmarkStart w:id="82" w:name="_Toc336529888"/>
      <w:r>
        <w:t>87. Eliminar tipo de tarea</w:t>
      </w:r>
      <w:bookmarkEnd w:id="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tipo de tareaexistente.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Se elimino un tipo de tarea.</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ADMP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El SISTEMA elimina el tipo de tarea.</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5638CB">
      <w:pPr>
        <w:pStyle w:val="Heading3"/>
      </w:pPr>
      <w:bookmarkStart w:id="83" w:name="_Toc336529889"/>
      <w:r>
        <w:t>88. Modificar tipo de tarea</w:t>
      </w:r>
      <w:bookmarkEnd w:id="8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88</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tipo de tarea.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tipo de tareaexistente.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tipo de tarea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ADMP no reingresa los datos no validos.</w:t>
            </w:r>
          </w:p>
          <w:p w:rsidR="00105388" w:rsidRPr="00701C1F" w:rsidRDefault="00105388" w:rsidP="00701C1F">
            <w:pPr>
              <w:spacing w:after="0" w:line="240" w:lineRule="auto"/>
              <w:rPr>
                <w:sz w:val="20"/>
                <w:szCs w:val="20"/>
              </w:rPr>
            </w:pPr>
            <w:r w:rsidRPr="00701C1F">
              <w:rPr>
                <w:sz w:val="20"/>
                <w:szCs w:val="20"/>
              </w:rPr>
              <w:t>El ADMP no confirma la modificación del tipo de tarea.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05388" w:rsidRPr="00701C1F" w:rsidRDefault="00105388"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05388" w:rsidRPr="00701C1F" w:rsidRDefault="00105388" w:rsidP="00701C1F">
            <w:pPr>
              <w:pStyle w:val="ListParagraph"/>
              <w:numPr>
                <w:ilvl w:val="1"/>
                <w:numId w:val="65"/>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65"/>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65"/>
              </w:numPr>
              <w:spacing w:after="0" w:line="240" w:lineRule="auto"/>
              <w:rPr>
                <w:sz w:val="20"/>
                <w:szCs w:val="20"/>
              </w:rPr>
            </w:pPr>
            <w:r w:rsidRPr="00701C1F">
              <w:rPr>
                <w:sz w:val="20"/>
                <w:szCs w:val="20"/>
              </w:rPr>
              <w:t>El ADMP no cambia el nombre.</w:t>
            </w:r>
          </w:p>
          <w:p w:rsidR="00105388" w:rsidRPr="00701C1F" w:rsidRDefault="00105388" w:rsidP="00701C1F">
            <w:pPr>
              <w:pStyle w:val="ListParagraph"/>
              <w:numPr>
                <w:ilvl w:val="2"/>
                <w:numId w:val="65"/>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5"/>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5"/>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105388" w:rsidRPr="00701C1F" w:rsidRDefault="00105388" w:rsidP="00701C1F">
            <w:pPr>
              <w:pStyle w:val="ListParagraph"/>
              <w:numPr>
                <w:ilvl w:val="0"/>
                <w:numId w:val="65"/>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14-07-2012 -  0.1 – DemianOdasso</w:t>
            </w:r>
          </w:p>
        </w:tc>
      </w:tr>
    </w:tbl>
    <w:p w:rsidR="00105388" w:rsidRDefault="00105388" w:rsidP="00E31142">
      <w:pPr>
        <w:pStyle w:val="Heading3"/>
      </w:pPr>
      <w:bookmarkStart w:id="84" w:name="_Toc336529890"/>
      <w:r>
        <w:t>109. Gestionar tipo documento integrante de cuadrilla</w:t>
      </w:r>
      <w:bookmarkEnd w:id="8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109</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tipos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Pr="005009E4" w:rsidRDefault="00105388" w:rsidP="00E31142">
      <w:pPr>
        <w:pStyle w:val="Heading3"/>
        <w:rPr>
          <w:b w:val="0"/>
          <w:sz w:val="24"/>
        </w:rPr>
      </w:pPr>
      <w:bookmarkStart w:id="85" w:name="_Toc336529891"/>
      <w:r>
        <w:t xml:space="preserve">110. Consultar </w:t>
      </w:r>
      <w:r w:rsidRPr="005009E4">
        <w:rPr>
          <w:szCs w:val="20"/>
        </w:rPr>
        <w:t>tipo documento integrante de cuadrilla</w:t>
      </w:r>
      <w:bookmarkEnd w:id="8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110</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tipo documento integrante de cuadrilla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tipo documento integrante de cuadrilla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05388" w:rsidRPr="00701C1F" w:rsidRDefault="0010538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05388" w:rsidRPr="00701C1F" w:rsidRDefault="00105388" w:rsidP="00701C1F">
            <w:pPr>
              <w:pStyle w:val="ListParagraph"/>
              <w:numPr>
                <w:ilvl w:val="0"/>
                <w:numId w:val="58"/>
              </w:numPr>
              <w:rPr>
                <w:sz w:val="20"/>
                <w:szCs w:val="20"/>
              </w:rPr>
            </w:pPr>
            <w:r w:rsidRPr="00701C1F">
              <w:rPr>
                <w:sz w:val="20"/>
                <w:szCs w:val="20"/>
              </w:rPr>
              <w:t>↑C.</w:t>
            </w:r>
          </w:p>
          <w:p w:rsidR="00105388" w:rsidRPr="00701C1F" w:rsidRDefault="00105388" w:rsidP="00701C1F">
            <w:pPr>
              <w:pStyle w:val="ListParagraph"/>
              <w:numPr>
                <w:ilvl w:val="1"/>
                <w:numId w:val="58"/>
              </w:numPr>
              <w:rPr>
                <w:sz w:val="20"/>
                <w:szCs w:val="20"/>
              </w:rPr>
            </w:pPr>
            <w:r w:rsidRPr="00701C1F">
              <w:rPr>
                <w:sz w:val="20"/>
                <w:szCs w:val="20"/>
              </w:rPr>
              <w:t>↑C.a.</w:t>
            </w:r>
          </w:p>
          <w:p w:rsidR="00105388" w:rsidRPr="00701C1F" w:rsidRDefault="00105388" w:rsidP="00701C1F">
            <w:pPr>
              <w:pStyle w:val="ListParagraph"/>
              <w:numPr>
                <w:ilvl w:val="1"/>
                <w:numId w:val="58"/>
              </w:numPr>
              <w:rPr>
                <w:sz w:val="20"/>
                <w:szCs w:val="20"/>
              </w:rPr>
            </w:pPr>
            <w:r w:rsidRPr="00701C1F">
              <w:rPr>
                <w:sz w:val="20"/>
                <w:szCs w:val="20"/>
              </w:rPr>
              <w:t>El SISTEMA llama al CU Modificar tipo documento integrante de cuadrilla.</w:t>
            </w:r>
          </w:p>
          <w:p w:rsidR="00105388" w:rsidRPr="00701C1F" w:rsidRDefault="00105388" w:rsidP="00701C1F">
            <w:pPr>
              <w:pStyle w:val="ListParagraph"/>
              <w:numPr>
                <w:ilvl w:val="0"/>
                <w:numId w:val="58"/>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0.1 – DemianOdasso</w:t>
            </w:r>
          </w:p>
        </w:tc>
      </w:tr>
    </w:tbl>
    <w:p w:rsidR="00105388" w:rsidRDefault="00105388" w:rsidP="00E31142">
      <w:pPr>
        <w:pStyle w:val="Heading3"/>
      </w:pPr>
      <w:bookmarkStart w:id="86" w:name="_Toc336529892"/>
      <w:r>
        <w:t xml:space="preserve">111. Registrar </w:t>
      </w:r>
      <w:r w:rsidRPr="005009E4">
        <w:rPr>
          <w:szCs w:val="20"/>
        </w:rPr>
        <w:t>tipo documento integrante de cuadrilla</w:t>
      </w:r>
      <w:bookmarkEnd w:id="8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111</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05388" w:rsidRPr="00701C1F" w:rsidRDefault="00105388" w:rsidP="00701C1F">
            <w:pPr>
              <w:spacing w:after="0" w:line="240" w:lineRule="auto"/>
              <w:rPr>
                <w:sz w:val="20"/>
                <w:szCs w:val="20"/>
              </w:rPr>
            </w:pPr>
            <w:r w:rsidRPr="00701C1F">
              <w:rPr>
                <w:sz w:val="20"/>
                <w:szCs w:val="20"/>
              </w:rPr>
              <w:t>El ADMRRHH no reingresa los datos no validos.</w:t>
            </w:r>
          </w:p>
          <w:p w:rsidR="00105388" w:rsidRPr="00701C1F" w:rsidRDefault="00105388" w:rsidP="00701C1F">
            <w:pPr>
              <w:spacing w:after="0" w:line="240" w:lineRule="auto"/>
              <w:rPr>
                <w:sz w:val="20"/>
                <w:szCs w:val="20"/>
              </w:rPr>
            </w:pPr>
            <w:r w:rsidRPr="00701C1F">
              <w:rPr>
                <w:sz w:val="20"/>
                <w:szCs w:val="20"/>
              </w:rPr>
              <w:t>El ADMRRHH no confirma la creación del tipo de tarea.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61"/>
              </w:numPr>
              <w:spacing w:after="0" w:line="240" w:lineRule="auto"/>
              <w:rPr>
                <w:sz w:val="20"/>
                <w:szCs w:val="20"/>
              </w:rPr>
            </w:pPr>
            <w:r w:rsidRPr="00701C1F">
              <w:rPr>
                <w:sz w:val="20"/>
                <w:szCs w:val="20"/>
              </w:rPr>
              <w:t>El ADMRRHH no cambia el nombre.</w:t>
            </w:r>
          </w:p>
          <w:p w:rsidR="00105388" w:rsidRPr="00701C1F" w:rsidRDefault="00105388" w:rsidP="00701C1F">
            <w:pPr>
              <w:pStyle w:val="ListParagraph"/>
              <w:numPr>
                <w:ilvl w:val="2"/>
                <w:numId w:val="61"/>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1"/>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05388" w:rsidRPr="00701C1F" w:rsidRDefault="00105388" w:rsidP="00701C1F">
            <w:pPr>
              <w:pStyle w:val="ListParagraph"/>
              <w:numPr>
                <w:ilvl w:val="0"/>
                <w:numId w:val="61"/>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E31142">
      <w:pPr>
        <w:pStyle w:val="Heading3"/>
      </w:pPr>
      <w:bookmarkStart w:id="87" w:name="_Toc336529893"/>
      <w:r>
        <w:t xml:space="preserve">112. Eliminar </w:t>
      </w:r>
      <w:r w:rsidRPr="000F10DB">
        <w:rPr>
          <w:szCs w:val="20"/>
        </w:rPr>
        <w:t>tipo documento integrante de cuadrilla</w:t>
      </w:r>
      <w:bookmarkEnd w:id="8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112</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tipo documento integrante de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ADMRRHH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E31142">
      <w:pPr>
        <w:pStyle w:val="Heading3"/>
      </w:pPr>
      <w:bookmarkStart w:id="88" w:name="_Toc336529894"/>
      <w:r>
        <w:t xml:space="preserve">113. Modificar </w:t>
      </w:r>
      <w:r w:rsidRPr="000F10DB">
        <w:rPr>
          <w:szCs w:val="20"/>
        </w:rPr>
        <w:t>tipo documento integrante de cuadrilla</w:t>
      </w:r>
      <w:bookmarkEnd w:id="8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113</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tipo documento integrante de cuadrilla.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tipo documento integrante de cuadrilla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05388" w:rsidRPr="00701C1F" w:rsidRDefault="00105388" w:rsidP="00701C1F">
            <w:pPr>
              <w:spacing w:after="0" w:line="240" w:lineRule="auto"/>
              <w:rPr>
                <w:sz w:val="20"/>
                <w:szCs w:val="20"/>
              </w:rPr>
            </w:pPr>
            <w:r w:rsidRPr="00701C1F">
              <w:rPr>
                <w:sz w:val="20"/>
                <w:szCs w:val="20"/>
              </w:rPr>
              <w:t>El ADMRRHH no reingresa los datos no validos.</w:t>
            </w:r>
          </w:p>
          <w:p w:rsidR="00105388" w:rsidRPr="00701C1F" w:rsidRDefault="00105388" w:rsidP="00701C1F">
            <w:pPr>
              <w:spacing w:after="0" w:line="240" w:lineRule="auto"/>
              <w:rPr>
                <w:sz w:val="20"/>
                <w:szCs w:val="20"/>
              </w:rPr>
            </w:pPr>
            <w:r w:rsidRPr="00701C1F">
              <w:rPr>
                <w:sz w:val="20"/>
                <w:szCs w:val="20"/>
              </w:rPr>
              <w:t>El ADMRRHH no confirma la modificación del tipo de tarea.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05388" w:rsidRPr="00701C1F" w:rsidRDefault="00105388"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05388" w:rsidRPr="00701C1F" w:rsidRDefault="00105388" w:rsidP="00701C1F">
            <w:pPr>
              <w:pStyle w:val="ListParagraph"/>
              <w:numPr>
                <w:ilvl w:val="1"/>
                <w:numId w:val="62"/>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62"/>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62"/>
              </w:numPr>
              <w:spacing w:after="0" w:line="240" w:lineRule="auto"/>
              <w:rPr>
                <w:sz w:val="20"/>
                <w:szCs w:val="20"/>
              </w:rPr>
            </w:pPr>
            <w:r w:rsidRPr="00701C1F">
              <w:rPr>
                <w:sz w:val="20"/>
                <w:szCs w:val="20"/>
              </w:rPr>
              <w:t>El ADMRRHH no cambia el nombre.</w:t>
            </w:r>
          </w:p>
          <w:p w:rsidR="00105388" w:rsidRPr="00701C1F" w:rsidRDefault="00105388" w:rsidP="00701C1F">
            <w:pPr>
              <w:pStyle w:val="ListParagraph"/>
              <w:numPr>
                <w:ilvl w:val="2"/>
                <w:numId w:val="62"/>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2"/>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2"/>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05388" w:rsidRPr="00701C1F" w:rsidRDefault="00105388" w:rsidP="00701C1F">
            <w:pPr>
              <w:pStyle w:val="ListParagraph"/>
              <w:numPr>
                <w:ilvl w:val="0"/>
                <w:numId w:val="62"/>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4750A4">
      <w:pPr>
        <w:pStyle w:val="Heading3"/>
      </w:pPr>
      <w:bookmarkStart w:id="89" w:name="_Toc336529895"/>
      <w:r>
        <w:t>64. Gestionar usuario</w:t>
      </w:r>
      <w:bookmarkEnd w:id="8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64</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Gestionar los datos de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sistema (ADMS)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↑B.c</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↑B.C.i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B.C.ii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↑B.d</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B.d.ii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↑B.e</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 B.e.ii</w:t>
            </w:r>
          </w:p>
          <w:p w:rsidR="00105388" w:rsidRPr="00701C1F" w:rsidRDefault="00105388" w:rsidP="00701C1F">
            <w:pPr>
              <w:pStyle w:val="ListParagraph"/>
              <w:numPr>
                <w:ilvl w:val="2"/>
                <w:numId w:val="59"/>
              </w:numPr>
              <w:spacing w:after="0" w:line="240" w:lineRule="auto"/>
              <w:rPr>
                <w:sz w:val="20"/>
                <w:szCs w:val="20"/>
              </w:rPr>
            </w:pPr>
            <w:r w:rsidRPr="00701C1F">
              <w:rPr>
                <w:sz w:val="20"/>
                <w:szCs w:val="20"/>
              </w:rPr>
              <w:t>El SISTEMA llama al CUEliminarusuario.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↑C.b</w:t>
            </w:r>
          </w:p>
          <w:p w:rsidR="00105388" w:rsidRPr="00701C1F" w:rsidRDefault="00105388"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105388" w:rsidRPr="00701C1F" w:rsidRDefault="00105388" w:rsidP="00701C1F">
            <w:pPr>
              <w:pStyle w:val="ListParagraph"/>
              <w:numPr>
                <w:ilvl w:val="0"/>
                <w:numId w:val="59"/>
              </w:numPr>
              <w:spacing w:after="0" w:line="240" w:lineRule="auto"/>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b/>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Gestionar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Pr="005009E4" w:rsidRDefault="00105388" w:rsidP="004750A4">
      <w:pPr>
        <w:pStyle w:val="Heading3"/>
        <w:rPr>
          <w:b w:val="0"/>
          <w:sz w:val="24"/>
        </w:rPr>
      </w:pPr>
      <w:bookmarkStart w:id="90" w:name="_Toc336529896"/>
      <w:r>
        <w:t xml:space="preserve">65. Consultar </w:t>
      </w:r>
      <w:r>
        <w:rPr>
          <w:szCs w:val="20"/>
        </w:rPr>
        <w:t>usuario</w:t>
      </w:r>
      <w:bookmarkEnd w:id="9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65</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Consultar los detalles de un usuario seleccionado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sistema (ADMS).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Se selecciono un usuario para consultar.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05388" w:rsidRPr="00701C1F" w:rsidRDefault="00105388"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105388" w:rsidRPr="00701C1F" w:rsidRDefault="00105388" w:rsidP="00701C1F">
            <w:pPr>
              <w:pStyle w:val="ListParagraph"/>
              <w:numPr>
                <w:ilvl w:val="0"/>
                <w:numId w:val="58"/>
              </w:numPr>
              <w:rPr>
                <w:sz w:val="20"/>
                <w:szCs w:val="20"/>
              </w:rPr>
            </w:pPr>
            <w:r w:rsidRPr="00701C1F">
              <w:rPr>
                <w:sz w:val="20"/>
                <w:szCs w:val="20"/>
              </w:rPr>
              <w:t>↑C.</w:t>
            </w:r>
          </w:p>
          <w:p w:rsidR="00105388" w:rsidRPr="00701C1F" w:rsidRDefault="00105388" w:rsidP="00701C1F">
            <w:pPr>
              <w:pStyle w:val="ListParagraph"/>
              <w:numPr>
                <w:ilvl w:val="1"/>
                <w:numId w:val="58"/>
              </w:numPr>
              <w:rPr>
                <w:sz w:val="20"/>
                <w:szCs w:val="20"/>
              </w:rPr>
            </w:pPr>
            <w:r w:rsidRPr="00701C1F">
              <w:rPr>
                <w:sz w:val="20"/>
                <w:szCs w:val="20"/>
              </w:rPr>
              <w:t>↑C.a.</w:t>
            </w:r>
          </w:p>
          <w:p w:rsidR="00105388" w:rsidRPr="00701C1F" w:rsidRDefault="00105388" w:rsidP="00701C1F">
            <w:pPr>
              <w:pStyle w:val="ListParagraph"/>
              <w:numPr>
                <w:ilvl w:val="1"/>
                <w:numId w:val="58"/>
              </w:numPr>
              <w:rPr>
                <w:sz w:val="20"/>
                <w:szCs w:val="20"/>
              </w:rPr>
            </w:pPr>
            <w:r w:rsidRPr="00701C1F">
              <w:rPr>
                <w:sz w:val="20"/>
                <w:szCs w:val="20"/>
              </w:rPr>
              <w:t>El SISTEMA llama al CU Modificar usuario.</w:t>
            </w:r>
          </w:p>
          <w:p w:rsidR="00105388" w:rsidRPr="00701C1F" w:rsidRDefault="00105388" w:rsidP="00701C1F">
            <w:pPr>
              <w:pStyle w:val="ListParagraph"/>
              <w:numPr>
                <w:ilvl w:val="0"/>
                <w:numId w:val="58"/>
              </w:numPr>
              <w:rPr>
                <w:sz w:val="20"/>
                <w:szCs w:val="20"/>
              </w:rPr>
            </w:pPr>
            <w:r w:rsidRPr="00701C1F">
              <w:rPr>
                <w:sz w:val="20"/>
                <w:szCs w:val="20"/>
              </w:rPr>
              <w:t>↑D.</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Consultar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0.1 – DemianOdasso</w:t>
            </w:r>
          </w:p>
        </w:tc>
      </w:tr>
    </w:tbl>
    <w:p w:rsidR="00105388" w:rsidRDefault="00105388" w:rsidP="004750A4">
      <w:pPr>
        <w:pStyle w:val="Heading3"/>
      </w:pPr>
      <w:bookmarkStart w:id="91" w:name="_Toc336529897"/>
      <w:r>
        <w:t xml:space="preserve">66. Registrar </w:t>
      </w:r>
      <w:r>
        <w:rPr>
          <w:szCs w:val="20"/>
        </w:rPr>
        <w:t>usuario</w:t>
      </w:r>
      <w:bookmarkEnd w:id="9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66</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Registrar los datos de un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sistema (ADMS).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sz w:val="20"/>
                <w:szCs w:val="20"/>
              </w:rPr>
              <w:t>Usuario</w:t>
            </w:r>
            <w:r w:rsidRPr="00701C1F">
              <w:rPr>
                <w:bCs/>
                <w:sz w:val="20"/>
                <w:szCs w:val="20"/>
              </w:rPr>
              <w:t xml:space="preserve"> creado.</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usuario con el nombre ingresado y elADMSno desea ingresar nuevamente los datos.</w:t>
            </w:r>
          </w:p>
          <w:p w:rsidR="00105388" w:rsidRPr="00701C1F" w:rsidRDefault="00105388" w:rsidP="00701C1F">
            <w:pPr>
              <w:spacing w:after="0" w:line="240" w:lineRule="auto"/>
              <w:rPr>
                <w:sz w:val="20"/>
                <w:szCs w:val="20"/>
              </w:rPr>
            </w:pPr>
            <w:r w:rsidRPr="00701C1F">
              <w:rPr>
                <w:sz w:val="20"/>
                <w:szCs w:val="20"/>
              </w:rPr>
              <w:t>El ADMS no reingresa los datos no validos.</w:t>
            </w:r>
          </w:p>
          <w:p w:rsidR="00105388" w:rsidRPr="00701C1F" w:rsidRDefault="00105388" w:rsidP="00701C1F">
            <w:pPr>
              <w:spacing w:after="0" w:line="240" w:lineRule="auto"/>
              <w:rPr>
                <w:sz w:val="20"/>
                <w:szCs w:val="20"/>
              </w:rPr>
            </w:pPr>
            <w:r w:rsidRPr="00701C1F">
              <w:rPr>
                <w:sz w:val="20"/>
                <w:szCs w:val="20"/>
              </w:rPr>
              <w:t>El ADMS no confirma la creación del tipo de tarea.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↑C.</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El ADMS selecciona uno o varios roles.</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05388" w:rsidRPr="00701C1F" w:rsidRDefault="00105388"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05388" w:rsidRPr="00701C1F" w:rsidRDefault="00105388" w:rsidP="00701C1F">
            <w:pPr>
              <w:pStyle w:val="ListParagraph"/>
              <w:numPr>
                <w:ilvl w:val="1"/>
                <w:numId w:val="63"/>
              </w:numPr>
              <w:spacing w:after="0" w:line="240" w:lineRule="auto"/>
              <w:rPr>
                <w:sz w:val="20"/>
                <w:szCs w:val="20"/>
              </w:rPr>
            </w:pPr>
            <w:r w:rsidRPr="00701C1F">
              <w:rPr>
                <w:sz w:val="20"/>
                <w:szCs w:val="20"/>
              </w:rPr>
              <w:t>↑D.b.</w:t>
            </w:r>
          </w:p>
          <w:p w:rsidR="00105388" w:rsidRPr="00701C1F" w:rsidRDefault="00105388" w:rsidP="00701C1F">
            <w:pPr>
              <w:pStyle w:val="ListParagraph"/>
              <w:numPr>
                <w:ilvl w:val="1"/>
                <w:numId w:val="63"/>
              </w:numPr>
              <w:spacing w:after="0" w:line="240" w:lineRule="auto"/>
              <w:rPr>
                <w:sz w:val="20"/>
                <w:szCs w:val="20"/>
              </w:rPr>
            </w:pPr>
            <w:r w:rsidRPr="00701C1F">
              <w:rPr>
                <w:sz w:val="20"/>
                <w:szCs w:val="20"/>
              </w:rPr>
              <w:t>↑D.c.</w:t>
            </w:r>
          </w:p>
          <w:p w:rsidR="00105388" w:rsidRPr="00701C1F" w:rsidRDefault="00105388" w:rsidP="00701C1F">
            <w:pPr>
              <w:pStyle w:val="ListParagraph"/>
              <w:numPr>
                <w:ilvl w:val="2"/>
                <w:numId w:val="63"/>
              </w:numPr>
              <w:spacing w:after="0" w:line="240" w:lineRule="auto"/>
              <w:rPr>
                <w:sz w:val="20"/>
                <w:szCs w:val="20"/>
              </w:rPr>
            </w:pPr>
            <w:r w:rsidRPr="00701C1F">
              <w:rPr>
                <w:sz w:val="20"/>
                <w:szCs w:val="20"/>
              </w:rPr>
              <w:t>El ADMS no cambia el nombre.</w:t>
            </w:r>
          </w:p>
          <w:p w:rsidR="00105388" w:rsidRPr="00701C1F" w:rsidRDefault="00105388" w:rsidP="00701C1F">
            <w:pPr>
              <w:pStyle w:val="ListParagraph"/>
              <w:numPr>
                <w:ilvl w:val="2"/>
                <w:numId w:val="63"/>
              </w:numPr>
              <w:spacing w:after="0" w:line="240" w:lineRule="auto"/>
              <w:rPr>
                <w:sz w:val="20"/>
                <w:szCs w:val="20"/>
              </w:rPr>
            </w:pPr>
            <w:r w:rsidRPr="00701C1F">
              <w:rPr>
                <w:sz w:val="20"/>
                <w:szCs w:val="20"/>
              </w:rPr>
              <w:t>↑D.c.ii.</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3"/>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3"/>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05388" w:rsidRPr="00701C1F" w:rsidRDefault="00105388" w:rsidP="00701C1F">
            <w:pPr>
              <w:pStyle w:val="ListParagraph"/>
              <w:numPr>
                <w:ilvl w:val="0"/>
                <w:numId w:val="63"/>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sz w:val="20"/>
                <w:szCs w:val="20"/>
              </w:rPr>
              <w:t>Crear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4750A4">
      <w:pPr>
        <w:pStyle w:val="Heading3"/>
      </w:pPr>
      <w:bookmarkStart w:id="92" w:name="_Toc336529898"/>
      <w:r>
        <w:t xml:space="preserve">67. Eliminar </w:t>
      </w:r>
      <w:r>
        <w:rPr>
          <w:szCs w:val="20"/>
        </w:rPr>
        <w:t>usuario</w:t>
      </w:r>
      <w:bookmarkEnd w:id="9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67</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Eliminar un usuario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lang w:val="es-ES"/>
              </w:rPr>
            </w:pPr>
            <w:r w:rsidRPr="00701C1F">
              <w:rPr>
                <w:sz w:val="20"/>
                <w:szCs w:val="20"/>
                <w:lang w:val="es-ES"/>
              </w:rPr>
              <w:t>El ADMS no confirma la eliminación.</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05388" w:rsidRPr="00701C1F" w:rsidRDefault="0010538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↑C.</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↑C.a.</w:t>
            </w:r>
          </w:p>
          <w:p w:rsidR="00105388" w:rsidRPr="00701C1F" w:rsidRDefault="00105388" w:rsidP="00701C1F">
            <w:pPr>
              <w:pStyle w:val="ListParagraph"/>
              <w:numPr>
                <w:ilvl w:val="1"/>
                <w:numId w:val="56"/>
              </w:numPr>
              <w:spacing w:after="0" w:line="240" w:lineRule="auto"/>
              <w:rPr>
                <w:sz w:val="20"/>
                <w:szCs w:val="20"/>
              </w:rPr>
            </w:pPr>
            <w:r w:rsidRPr="00701C1F">
              <w:rPr>
                <w:sz w:val="20"/>
                <w:szCs w:val="20"/>
              </w:rPr>
              <w:t>↑C.b.</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El SISTEMA elimina el usuario.</w:t>
            </w:r>
          </w:p>
          <w:p w:rsidR="00105388" w:rsidRPr="00701C1F" w:rsidRDefault="00105388" w:rsidP="00701C1F">
            <w:pPr>
              <w:pStyle w:val="ListParagraph"/>
              <w:numPr>
                <w:ilvl w:val="0"/>
                <w:numId w:val="56"/>
              </w:numPr>
              <w:spacing w:after="0" w:line="240" w:lineRule="auto"/>
              <w:rPr>
                <w:sz w:val="20"/>
                <w:szCs w:val="20"/>
              </w:rPr>
            </w:pPr>
            <w:r w:rsidRPr="00701C1F">
              <w:rPr>
                <w:sz w:val="20"/>
                <w:szCs w:val="20"/>
              </w:rPr>
              <w:t>↑E.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sz w:val="20"/>
                <w:szCs w:val="20"/>
              </w:rPr>
            </w:pPr>
            <w:r w:rsidRPr="00701C1F">
              <w:rPr>
                <w:bCs/>
                <w:sz w:val="20"/>
                <w:szCs w:val="20"/>
              </w:rPr>
              <w:t>Eliminar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4750A4">
      <w:pPr>
        <w:pStyle w:val="Heading3"/>
      </w:pPr>
      <w:bookmarkStart w:id="93" w:name="_Toc336529899"/>
      <w:r>
        <w:t xml:space="preserve">68. Modificar </w:t>
      </w:r>
      <w:r>
        <w:rPr>
          <w:szCs w:val="20"/>
        </w:rPr>
        <w:t>usuario</w:t>
      </w:r>
      <w:bookmarkEnd w:id="9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Id</w:t>
            </w:r>
          </w:p>
        </w:tc>
        <w:tc>
          <w:tcPr>
            <w:tcW w:w="7371" w:type="dxa"/>
            <w:gridSpan w:val="2"/>
          </w:tcPr>
          <w:p w:rsidR="00105388" w:rsidRPr="00701C1F" w:rsidRDefault="00105388" w:rsidP="00701C1F">
            <w:pPr>
              <w:spacing w:after="0" w:line="240" w:lineRule="auto"/>
              <w:rPr>
                <w:sz w:val="20"/>
                <w:szCs w:val="20"/>
              </w:rPr>
            </w:pPr>
            <w:r w:rsidRPr="00701C1F">
              <w:rPr>
                <w:sz w:val="20"/>
                <w:szCs w:val="20"/>
              </w:rPr>
              <w:t>68</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Nombre</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usuario.</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Objetivo</w:t>
            </w:r>
          </w:p>
        </w:tc>
        <w:tc>
          <w:tcPr>
            <w:tcW w:w="7371" w:type="dxa"/>
            <w:gridSpan w:val="2"/>
          </w:tcPr>
          <w:p w:rsidR="00105388" w:rsidRPr="00701C1F" w:rsidRDefault="00105388" w:rsidP="00701C1F">
            <w:pPr>
              <w:spacing w:after="0" w:line="240" w:lineRule="auto"/>
              <w:rPr>
                <w:sz w:val="20"/>
                <w:szCs w:val="20"/>
              </w:rPr>
            </w:pPr>
            <w:r w:rsidRPr="00701C1F">
              <w:rPr>
                <w:sz w:val="20"/>
                <w:szCs w:val="20"/>
              </w:rPr>
              <w:t>Modificar los datos de un usuario existente.</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Principal</w:t>
            </w:r>
          </w:p>
        </w:tc>
        <w:tc>
          <w:tcPr>
            <w:tcW w:w="7371" w:type="dxa"/>
            <w:gridSpan w:val="2"/>
          </w:tcPr>
          <w:p w:rsidR="00105388" w:rsidRPr="00701C1F" w:rsidRDefault="00105388" w:rsidP="00701C1F">
            <w:pPr>
              <w:spacing w:after="0" w:line="240" w:lineRule="auto"/>
              <w:rPr>
                <w:sz w:val="20"/>
                <w:szCs w:val="20"/>
              </w:rPr>
            </w:pPr>
            <w:r w:rsidRPr="00701C1F">
              <w:rPr>
                <w:sz w:val="20"/>
                <w:szCs w:val="20"/>
              </w:rPr>
              <w:t>Administrador de sistema (ADMS).</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Actor Secundario</w:t>
            </w:r>
          </w:p>
        </w:tc>
        <w:tc>
          <w:tcPr>
            <w:tcW w:w="7371"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Pre Condiciones</w:t>
            </w:r>
          </w:p>
        </w:tc>
        <w:tc>
          <w:tcPr>
            <w:tcW w:w="7371" w:type="dxa"/>
            <w:gridSpan w:val="2"/>
          </w:tcPr>
          <w:p w:rsidR="00105388" w:rsidRPr="00701C1F" w:rsidRDefault="0010538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05388" w:rsidRPr="00701C1F" w:rsidTr="00701C1F">
        <w:tc>
          <w:tcPr>
            <w:tcW w:w="1843" w:type="dxa"/>
          </w:tcPr>
          <w:p w:rsidR="00105388" w:rsidRPr="00701C1F" w:rsidRDefault="00105388" w:rsidP="00701C1F">
            <w:pPr>
              <w:spacing w:after="0" w:line="240" w:lineRule="auto"/>
              <w:rPr>
                <w:rStyle w:val="Strong"/>
                <w:sz w:val="20"/>
                <w:szCs w:val="20"/>
              </w:rPr>
            </w:pPr>
            <w:r w:rsidRPr="00701C1F">
              <w:rPr>
                <w:rStyle w:val="Strong"/>
                <w:sz w:val="20"/>
                <w:szCs w:val="20"/>
              </w:rPr>
              <w:t>Pos Condiciones</w:t>
            </w:r>
          </w:p>
        </w:tc>
        <w:tc>
          <w:tcPr>
            <w:tcW w:w="7371"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105388" w:rsidRPr="00701C1F" w:rsidRDefault="00105388" w:rsidP="00701C1F">
            <w:pPr>
              <w:spacing w:after="0" w:line="240" w:lineRule="auto"/>
              <w:rPr>
                <w:sz w:val="20"/>
                <w:szCs w:val="20"/>
              </w:rPr>
            </w:pPr>
            <w:r w:rsidRPr="00701C1F">
              <w:rPr>
                <w:b/>
                <w:sz w:val="20"/>
                <w:szCs w:val="20"/>
              </w:rPr>
              <w:t>Fracaso:</w:t>
            </w:r>
          </w:p>
          <w:p w:rsidR="00105388" w:rsidRPr="00701C1F" w:rsidRDefault="00105388" w:rsidP="00701C1F">
            <w:pPr>
              <w:spacing w:after="0" w:line="240" w:lineRule="auto"/>
              <w:rPr>
                <w:sz w:val="20"/>
                <w:szCs w:val="20"/>
              </w:rPr>
            </w:pPr>
            <w:r w:rsidRPr="00701C1F">
              <w:rPr>
                <w:sz w:val="20"/>
                <w:szCs w:val="20"/>
              </w:rPr>
              <w:t>Ya hay un usuario con el nombre ingresado y el ADMS no desea ingresar nuevamente los datos.</w:t>
            </w:r>
          </w:p>
          <w:p w:rsidR="00105388" w:rsidRPr="00701C1F" w:rsidRDefault="00105388" w:rsidP="00701C1F">
            <w:pPr>
              <w:spacing w:after="0" w:line="240" w:lineRule="auto"/>
              <w:rPr>
                <w:sz w:val="20"/>
                <w:szCs w:val="20"/>
              </w:rPr>
            </w:pPr>
            <w:r w:rsidRPr="00701C1F">
              <w:rPr>
                <w:sz w:val="20"/>
                <w:szCs w:val="20"/>
              </w:rPr>
              <w:t>El ADMS no reingresa los datos no validos.</w:t>
            </w:r>
          </w:p>
          <w:p w:rsidR="00105388" w:rsidRPr="00701C1F" w:rsidRDefault="00105388" w:rsidP="00701C1F">
            <w:pPr>
              <w:spacing w:after="0" w:line="240" w:lineRule="auto"/>
              <w:rPr>
                <w:sz w:val="20"/>
                <w:szCs w:val="20"/>
              </w:rPr>
            </w:pPr>
            <w:r w:rsidRPr="00701C1F">
              <w:rPr>
                <w:sz w:val="20"/>
                <w:szCs w:val="20"/>
              </w:rPr>
              <w:t>El ADMS no confirma la modificación de usuario.</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Flujo</w:t>
            </w:r>
          </w:p>
        </w:tc>
      </w:tr>
      <w:tr w:rsidR="00105388" w:rsidRPr="00701C1F" w:rsidTr="00701C1F">
        <w:tc>
          <w:tcPr>
            <w:tcW w:w="9214" w:type="dxa"/>
            <w:gridSpan w:val="3"/>
          </w:tcPr>
          <w:p w:rsidR="00105388" w:rsidRPr="00701C1F" w:rsidRDefault="00105388"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↑D.</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El ADMS selecciona uno o varios roles.</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El ADMS desea resetear la contraseña.</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↑E.b.</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↑E.c.</w:t>
            </w:r>
          </w:p>
          <w:p w:rsidR="00105388" w:rsidRPr="00701C1F" w:rsidRDefault="00105388" w:rsidP="00701C1F">
            <w:pPr>
              <w:pStyle w:val="ListParagraph"/>
              <w:numPr>
                <w:ilvl w:val="2"/>
                <w:numId w:val="64"/>
              </w:numPr>
              <w:spacing w:after="0" w:line="240" w:lineRule="auto"/>
              <w:rPr>
                <w:sz w:val="20"/>
                <w:szCs w:val="20"/>
              </w:rPr>
            </w:pPr>
            <w:r w:rsidRPr="00701C1F">
              <w:rPr>
                <w:sz w:val="20"/>
                <w:szCs w:val="20"/>
              </w:rPr>
              <w:t>El ADMS no cambia el nombre.</w:t>
            </w:r>
          </w:p>
          <w:p w:rsidR="00105388" w:rsidRPr="00701C1F" w:rsidRDefault="00105388" w:rsidP="00701C1F">
            <w:pPr>
              <w:pStyle w:val="ListParagraph"/>
              <w:numPr>
                <w:ilvl w:val="2"/>
                <w:numId w:val="64"/>
              </w:numPr>
              <w:spacing w:after="0" w:line="240" w:lineRule="auto"/>
              <w:rPr>
                <w:sz w:val="20"/>
                <w:szCs w:val="20"/>
              </w:rPr>
            </w:pPr>
            <w:r w:rsidRPr="00701C1F">
              <w:rPr>
                <w:sz w:val="20"/>
                <w:szCs w:val="20"/>
              </w:rPr>
              <w:t>↑E.c.ii.</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↑F.</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↑G.</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↑G.a.</w:t>
            </w:r>
          </w:p>
          <w:p w:rsidR="00105388" w:rsidRPr="00701C1F" w:rsidRDefault="00105388" w:rsidP="00701C1F">
            <w:pPr>
              <w:pStyle w:val="ListParagraph"/>
              <w:numPr>
                <w:ilvl w:val="1"/>
                <w:numId w:val="64"/>
              </w:numPr>
              <w:spacing w:after="0" w:line="240" w:lineRule="auto"/>
              <w:rPr>
                <w:sz w:val="20"/>
                <w:szCs w:val="20"/>
              </w:rPr>
            </w:pPr>
            <w:r w:rsidRPr="00701C1F">
              <w:rPr>
                <w:sz w:val="20"/>
                <w:szCs w:val="20"/>
              </w:rPr>
              <w:t>↑G.b.</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05388" w:rsidRPr="00701C1F" w:rsidRDefault="00105388" w:rsidP="00701C1F">
            <w:pPr>
              <w:pStyle w:val="ListParagraph"/>
              <w:numPr>
                <w:ilvl w:val="0"/>
                <w:numId w:val="64"/>
              </w:numPr>
              <w:spacing w:after="0" w:line="240" w:lineRule="auto"/>
              <w:rPr>
                <w:sz w:val="20"/>
                <w:szCs w:val="20"/>
              </w:rPr>
            </w:pPr>
            <w:r w:rsidRPr="00701C1F">
              <w:rPr>
                <w:sz w:val="20"/>
                <w:szCs w:val="20"/>
              </w:rPr>
              <w:t>↑I.</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Temas Pendientes</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No aplica.</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Comentarios</w:t>
            </w:r>
          </w:p>
        </w:tc>
      </w:tr>
      <w:tr w:rsidR="00105388" w:rsidRPr="00701C1F" w:rsidTr="00701C1F">
        <w:tc>
          <w:tcPr>
            <w:tcW w:w="9214" w:type="dxa"/>
            <w:gridSpan w:val="3"/>
          </w:tcPr>
          <w:p w:rsidR="00105388" w:rsidRPr="00701C1F" w:rsidRDefault="00105388" w:rsidP="00701C1F">
            <w:pPr>
              <w:spacing w:after="0" w:line="240" w:lineRule="auto"/>
              <w:rPr>
                <w:sz w:val="20"/>
                <w:szCs w:val="20"/>
              </w:rPr>
            </w:pPr>
            <w:r w:rsidRPr="00701C1F">
              <w:rPr>
                <w:sz w:val="20"/>
                <w:szCs w:val="20"/>
              </w:rPr>
              <w:t>* indica campo obligatorio.</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05388" w:rsidRPr="00701C1F" w:rsidRDefault="00105388" w:rsidP="00701C1F">
            <w:pPr>
              <w:pStyle w:val="ListParagraph"/>
              <w:spacing w:after="0" w:line="240" w:lineRule="auto"/>
              <w:ind w:left="0"/>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05388" w:rsidRPr="00701C1F" w:rsidRDefault="00105388" w:rsidP="00701C1F">
            <w:pPr>
              <w:pStyle w:val="ListParagraph"/>
              <w:spacing w:after="0" w:line="240" w:lineRule="auto"/>
              <w:ind w:left="0"/>
              <w:rPr>
                <w:sz w:val="20"/>
                <w:szCs w:val="20"/>
              </w:rPr>
            </w:pPr>
            <w:r w:rsidRPr="00701C1F">
              <w:rPr>
                <w:bCs/>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donde se Incluye</w:t>
            </w:r>
          </w:p>
        </w:tc>
        <w:tc>
          <w:tcPr>
            <w:tcW w:w="6237" w:type="dxa"/>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Casos de Uso al que Extiende</w:t>
            </w:r>
          </w:p>
        </w:tc>
        <w:tc>
          <w:tcPr>
            <w:tcW w:w="6237" w:type="dxa"/>
          </w:tcPr>
          <w:p w:rsidR="00105388" w:rsidRPr="00701C1F" w:rsidRDefault="00105388"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05388" w:rsidRPr="00701C1F" w:rsidTr="00701C1F">
        <w:tc>
          <w:tcPr>
            <w:tcW w:w="2977" w:type="dxa"/>
            <w:gridSpan w:val="2"/>
          </w:tcPr>
          <w:p w:rsidR="00105388" w:rsidRPr="00701C1F" w:rsidRDefault="00105388" w:rsidP="00701C1F">
            <w:pPr>
              <w:spacing w:after="0" w:line="240" w:lineRule="auto"/>
              <w:rPr>
                <w:rStyle w:val="Strong"/>
                <w:b w:val="0"/>
                <w:sz w:val="20"/>
                <w:szCs w:val="20"/>
              </w:rPr>
            </w:pPr>
            <w:r w:rsidRPr="00701C1F">
              <w:rPr>
                <w:b/>
                <w:bCs/>
                <w:sz w:val="20"/>
                <w:szCs w:val="20"/>
              </w:rPr>
              <w:t>Caso de uso  de Generalización</w:t>
            </w:r>
          </w:p>
        </w:tc>
        <w:tc>
          <w:tcPr>
            <w:tcW w:w="6237" w:type="dxa"/>
          </w:tcPr>
          <w:p w:rsidR="00105388" w:rsidRPr="00701C1F" w:rsidRDefault="00105388" w:rsidP="00701C1F">
            <w:pPr>
              <w:spacing w:after="0" w:line="240" w:lineRule="auto"/>
              <w:rPr>
                <w:b/>
                <w:sz w:val="20"/>
                <w:szCs w:val="20"/>
              </w:rPr>
            </w:pPr>
            <w:r w:rsidRPr="00701C1F">
              <w:rPr>
                <w:bCs/>
                <w:sz w:val="20"/>
                <w:szCs w:val="20"/>
              </w:rPr>
              <w:t>Modificar registro (Padre).</w:t>
            </w:r>
          </w:p>
        </w:tc>
      </w:tr>
      <w:tr w:rsidR="00105388" w:rsidRPr="00701C1F" w:rsidTr="00701C1F">
        <w:tc>
          <w:tcPr>
            <w:tcW w:w="9214"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4" w:type="dxa"/>
            <w:gridSpan w:val="3"/>
          </w:tcPr>
          <w:p w:rsidR="00105388" w:rsidRPr="00701C1F" w:rsidRDefault="00105388" w:rsidP="00701C1F">
            <w:pPr>
              <w:spacing w:after="0" w:line="240" w:lineRule="auto"/>
              <w:rPr>
                <w:rStyle w:val="Strong"/>
                <w:b w:val="0"/>
                <w:sz w:val="20"/>
                <w:szCs w:val="20"/>
              </w:rPr>
            </w:pPr>
            <w:r w:rsidRPr="00701C1F">
              <w:rPr>
                <w:rStyle w:val="Strong"/>
                <w:b w:val="0"/>
                <w:sz w:val="20"/>
                <w:szCs w:val="20"/>
              </w:rPr>
              <w:t>&lt;Imagen del prototipo de interfaz si aplica.&gt;</w:t>
            </w:r>
          </w:p>
        </w:tc>
      </w:tr>
      <w:tr w:rsidR="00105388" w:rsidRPr="00701C1F" w:rsidTr="00701C1F">
        <w:tc>
          <w:tcPr>
            <w:tcW w:w="2977" w:type="dxa"/>
            <w:gridSpan w:val="2"/>
          </w:tcPr>
          <w:p w:rsidR="00105388" w:rsidRPr="00701C1F" w:rsidRDefault="00105388" w:rsidP="00701C1F">
            <w:pPr>
              <w:spacing w:after="0" w:line="240" w:lineRule="auto"/>
              <w:rPr>
                <w:rStyle w:val="Strong"/>
                <w:sz w:val="20"/>
                <w:szCs w:val="20"/>
              </w:rPr>
            </w:pPr>
            <w:r w:rsidRPr="00701C1F">
              <w:rPr>
                <w:rStyle w:val="Strong"/>
                <w:sz w:val="20"/>
                <w:szCs w:val="20"/>
              </w:rPr>
              <w:t>Historia Versiones</w:t>
            </w:r>
          </w:p>
        </w:tc>
        <w:tc>
          <w:tcPr>
            <w:tcW w:w="6237" w:type="dxa"/>
          </w:tcPr>
          <w:p w:rsidR="00105388" w:rsidRPr="00701C1F" w:rsidRDefault="00105388" w:rsidP="00701C1F">
            <w:pPr>
              <w:spacing w:after="0" w:line="240" w:lineRule="auto"/>
              <w:rPr>
                <w:sz w:val="20"/>
                <w:szCs w:val="20"/>
              </w:rPr>
            </w:pPr>
            <w:r w:rsidRPr="00701C1F">
              <w:rPr>
                <w:sz w:val="20"/>
                <w:szCs w:val="20"/>
              </w:rPr>
              <w:t>18-07-2012 -  0.1 – DemianOdasso</w:t>
            </w:r>
          </w:p>
        </w:tc>
      </w:tr>
    </w:tbl>
    <w:p w:rsidR="00105388" w:rsidRDefault="00105388" w:rsidP="00C3525D"/>
    <w:p w:rsidR="00105388" w:rsidRDefault="00105388" w:rsidP="00BC1ABC">
      <w:pPr>
        <w:pStyle w:val="Heading3"/>
      </w:pPr>
      <w:bookmarkStart w:id="94" w:name="_Toc336529900"/>
      <w:r>
        <w:t>116. Gestionar acontecimiento en sitio</w:t>
      </w:r>
      <w:bookmarkEnd w:id="9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sidRPr="003328BA">
              <w:rPr>
                <w:sz w:val="20"/>
                <w:szCs w:val="20"/>
              </w:rPr>
              <w:t>116</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Gestionar acontecimiento en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05388" w:rsidRPr="003328BA" w:rsidRDefault="00105388" w:rsidP="003600EE">
            <w:pPr>
              <w:spacing w:after="0" w:line="240" w:lineRule="auto"/>
              <w:rPr>
                <w:sz w:val="20"/>
                <w:szCs w:val="20"/>
              </w:rPr>
            </w:pPr>
            <w:r w:rsidRPr="003328BA">
              <w:rPr>
                <w:sz w:val="20"/>
                <w:szCs w:val="20"/>
              </w:rPr>
              <w:t>Hay una solicitud de tarea seleccionada.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ACTOR selecciona un acontecimiento*.</w:t>
            </w:r>
          </w:p>
          <w:p w:rsidR="00105388" w:rsidRPr="003328BA" w:rsidRDefault="00105388"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105388" w:rsidRPr="003328BA" w:rsidRDefault="00105388" w:rsidP="003600EE">
            <w:pPr>
              <w:pStyle w:val="ListParagraph"/>
              <w:numPr>
                <w:ilvl w:val="0"/>
                <w:numId w:val="59"/>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Gestionar solicitud de tarea.</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02-09-2012 -  0.1 – Demian Odasso</w:t>
            </w:r>
          </w:p>
        </w:tc>
      </w:tr>
    </w:tbl>
    <w:p w:rsidR="00105388" w:rsidRDefault="00105388" w:rsidP="00BC1ABC">
      <w:pPr>
        <w:pStyle w:val="Heading3"/>
      </w:pPr>
      <w:bookmarkStart w:id="95" w:name="_Toc336529901"/>
      <w:r>
        <w:t>3. Registrar acontecimiento en sitio</w:t>
      </w:r>
      <w:bookmarkEnd w:id="9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sidRPr="003328BA">
              <w:rPr>
                <w:sz w:val="20"/>
                <w:szCs w:val="20"/>
              </w:rPr>
              <w:t>3</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Registrar acontecimiento en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Registrar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Pr="003328BA" w:rsidRDefault="0010538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creado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ACTOR no confirma la registración.</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ACTOR selecciona un sitio*.</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ACTOR ingresa la descripción*.</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SISTEMA solicita confirmación.</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ACTOR confirma.</w:t>
            </w:r>
          </w:p>
          <w:p w:rsidR="00105388" w:rsidRPr="003328BA" w:rsidRDefault="00105388" w:rsidP="003600EE">
            <w:pPr>
              <w:pStyle w:val="ListParagraph"/>
              <w:numPr>
                <w:ilvl w:val="1"/>
                <w:numId w:val="72"/>
              </w:numPr>
              <w:spacing w:after="0" w:line="240" w:lineRule="auto"/>
              <w:rPr>
                <w:sz w:val="20"/>
                <w:szCs w:val="20"/>
              </w:rPr>
            </w:pPr>
            <w:r w:rsidRPr="003328BA">
              <w:rPr>
                <w:sz w:val="20"/>
                <w:szCs w:val="20"/>
              </w:rPr>
              <w:t>El ACTOR no confirma.</w:t>
            </w:r>
          </w:p>
          <w:p w:rsidR="00105388" w:rsidRPr="003328BA" w:rsidRDefault="00105388" w:rsidP="003600EE">
            <w:pPr>
              <w:pStyle w:val="ListParagraph"/>
              <w:numPr>
                <w:ilvl w:val="1"/>
                <w:numId w:val="72"/>
              </w:numPr>
              <w:spacing w:after="0" w:line="240" w:lineRule="auto"/>
              <w:rPr>
                <w:sz w:val="20"/>
                <w:szCs w:val="20"/>
              </w:rPr>
            </w:pPr>
            <w:r w:rsidRPr="003328BA">
              <w:rPr>
                <w:sz w:val="20"/>
                <w:szCs w:val="20"/>
              </w:rPr>
              <w:t>Se cancela el CU.</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105388" w:rsidRPr="003328BA" w:rsidRDefault="00105388" w:rsidP="003600EE">
            <w:pPr>
              <w:pStyle w:val="ListParagraph"/>
              <w:numPr>
                <w:ilvl w:val="0"/>
                <w:numId w:val="72"/>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Gestionar acontecimiento en sitio.</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27-08-2012 -  0.1 – Demian Odasso</w:t>
            </w:r>
          </w:p>
        </w:tc>
      </w:tr>
    </w:tbl>
    <w:p w:rsidR="00105388" w:rsidRDefault="00105388" w:rsidP="00BC1ABC">
      <w:pPr>
        <w:pStyle w:val="Heading3"/>
      </w:pPr>
      <w:bookmarkStart w:id="96" w:name="_Toc336529902"/>
      <w:r>
        <w:t>4. Modificar acontecimiento en sitio</w:t>
      </w:r>
      <w:bookmarkEnd w:id="9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sidRPr="003328BA">
              <w:rPr>
                <w:sz w:val="20"/>
                <w:szCs w:val="20"/>
              </w:rPr>
              <w:t>4</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Modificar acontecimiento en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Modificar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05388" w:rsidRPr="003328BA" w:rsidRDefault="00105388" w:rsidP="003600EE">
            <w:pPr>
              <w:spacing w:after="0" w:line="240" w:lineRule="auto"/>
              <w:rPr>
                <w:sz w:val="20"/>
                <w:szCs w:val="20"/>
              </w:rPr>
            </w:pPr>
            <w:r w:rsidRPr="003328BA">
              <w:rPr>
                <w:sz w:val="20"/>
                <w:szCs w:val="20"/>
              </w:rPr>
              <w:t>Hay un acontecimiento seleccionado.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ACTOR no confirma la modificación.</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ACTOR ingresa la descripción*.</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SISTEMA solicita confirmación.</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ACTOR confirma.</w:t>
            </w:r>
          </w:p>
          <w:p w:rsidR="00105388" w:rsidRPr="003328BA" w:rsidRDefault="00105388" w:rsidP="003600EE">
            <w:pPr>
              <w:pStyle w:val="ListParagraph"/>
              <w:numPr>
                <w:ilvl w:val="1"/>
                <w:numId w:val="69"/>
              </w:numPr>
              <w:spacing w:after="0" w:line="240" w:lineRule="auto"/>
              <w:rPr>
                <w:sz w:val="20"/>
                <w:szCs w:val="20"/>
              </w:rPr>
            </w:pPr>
            <w:r w:rsidRPr="003328BA">
              <w:rPr>
                <w:sz w:val="20"/>
                <w:szCs w:val="20"/>
              </w:rPr>
              <w:t>El ACTOR no confirma.</w:t>
            </w:r>
          </w:p>
          <w:p w:rsidR="00105388" w:rsidRPr="003328BA" w:rsidRDefault="00105388" w:rsidP="003600EE">
            <w:pPr>
              <w:pStyle w:val="ListParagraph"/>
              <w:numPr>
                <w:ilvl w:val="1"/>
                <w:numId w:val="69"/>
              </w:numPr>
              <w:spacing w:after="0" w:line="240" w:lineRule="auto"/>
              <w:rPr>
                <w:sz w:val="20"/>
                <w:szCs w:val="20"/>
              </w:rPr>
            </w:pPr>
            <w:r w:rsidRPr="003328BA">
              <w:rPr>
                <w:sz w:val="20"/>
                <w:szCs w:val="20"/>
              </w:rPr>
              <w:t>Se cancela el CU.</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105388" w:rsidRPr="003328BA" w:rsidRDefault="00105388" w:rsidP="003600EE">
            <w:pPr>
              <w:pStyle w:val="ListParagraph"/>
              <w:numPr>
                <w:ilvl w:val="0"/>
                <w:numId w:val="69"/>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Gestionar acontecimiento en sitio, Consultar acontecimiento en sitio.</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27-08-2012 -  0.1 – Demian Odasso</w:t>
            </w:r>
          </w:p>
        </w:tc>
      </w:tr>
    </w:tbl>
    <w:p w:rsidR="00105388" w:rsidRPr="00D93ED4" w:rsidRDefault="00105388" w:rsidP="00D93ED4"/>
    <w:p w:rsidR="00105388" w:rsidRDefault="00105388" w:rsidP="00BC1ABC">
      <w:pPr>
        <w:pStyle w:val="Heading3"/>
      </w:pPr>
      <w:bookmarkStart w:id="97" w:name="_Toc336529903"/>
      <w:r>
        <w:t>116. Consultar acontecimiento en sitio</w:t>
      </w:r>
      <w:bookmarkEnd w:id="9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sidRPr="003328BA">
              <w:rPr>
                <w:sz w:val="20"/>
                <w:szCs w:val="20"/>
              </w:rPr>
              <w:t>116</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Consultar acontecimiento en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Consultar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05388" w:rsidRPr="003328BA" w:rsidRDefault="00105388" w:rsidP="003600EE">
            <w:pPr>
              <w:spacing w:after="0" w:line="240" w:lineRule="auto"/>
              <w:rPr>
                <w:sz w:val="20"/>
                <w:szCs w:val="20"/>
              </w:rPr>
            </w:pPr>
            <w:r w:rsidRPr="003328BA">
              <w:rPr>
                <w:sz w:val="20"/>
                <w:szCs w:val="20"/>
              </w:rPr>
              <w:t>Hay un acontecimiento seleccionado.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105388" w:rsidRPr="003328BA" w:rsidRDefault="0010538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105388" w:rsidRPr="003328BA" w:rsidRDefault="00105388"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105388" w:rsidRPr="003328BA" w:rsidRDefault="00105388"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105388" w:rsidRPr="003328BA" w:rsidRDefault="00105388"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105388" w:rsidRPr="003328BA" w:rsidRDefault="0010538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Modificar acontecimiento en sitio.</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Gestionar acontecimiento en sitio.</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27-08-2012 -  0.1 – Demian Odasso</w:t>
            </w:r>
          </w:p>
        </w:tc>
      </w:tr>
    </w:tbl>
    <w:p w:rsidR="00105388" w:rsidRDefault="00105388" w:rsidP="00BC1ABC">
      <w:pPr>
        <w:pStyle w:val="Heading3"/>
      </w:pPr>
      <w:bookmarkStart w:id="98" w:name="_Toc336529904"/>
      <w:r>
        <w:t>5. Borrar acontecimiento en sitio</w:t>
      </w:r>
      <w:bookmarkEnd w:id="9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sidRPr="003328BA">
              <w:rPr>
                <w:sz w:val="20"/>
                <w:szCs w:val="20"/>
              </w:rPr>
              <w:t>5</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Borrar acontecimiento en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Eliminar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05388" w:rsidRPr="003328BA" w:rsidRDefault="00105388" w:rsidP="003600EE">
            <w:pPr>
              <w:spacing w:after="0" w:line="240" w:lineRule="auto"/>
              <w:rPr>
                <w:sz w:val="20"/>
                <w:szCs w:val="20"/>
              </w:rPr>
            </w:pPr>
            <w:r w:rsidRPr="003328BA">
              <w:rPr>
                <w:sz w:val="20"/>
                <w:szCs w:val="20"/>
              </w:rPr>
              <w:t>Hay un acontecimiento seleccionado.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El ACTOR no confirma.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105388" w:rsidRPr="003328BA" w:rsidRDefault="00105388" w:rsidP="003600EE">
            <w:pPr>
              <w:pStyle w:val="ListParagraph"/>
              <w:numPr>
                <w:ilvl w:val="0"/>
                <w:numId w:val="71"/>
              </w:numPr>
              <w:spacing w:after="0" w:line="240" w:lineRule="auto"/>
              <w:rPr>
                <w:sz w:val="20"/>
                <w:szCs w:val="20"/>
              </w:rPr>
            </w:pPr>
            <w:r w:rsidRPr="003328BA">
              <w:rPr>
                <w:sz w:val="20"/>
                <w:szCs w:val="20"/>
              </w:rPr>
              <w:t>El SISTEMA solicita confirmación.</w:t>
            </w:r>
          </w:p>
          <w:p w:rsidR="00105388" w:rsidRPr="003328BA" w:rsidRDefault="00105388" w:rsidP="003600EE">
            <w:pPr>
              <w:pStyle w:val="ListParagraph"/>
              <w:numPr>
                <w:ilvl w:val="1"/>
                <w:numId w:val="71"/>
              </w:numPr>
              <w:spacing w:after="0" w:line="240" w:lineRule="auto"/>
              <w:rPr>
                <w:sz w:val="20"/>
                <w:szCs w:val="20"/>
              </w:rPr>
            </w:pPr>
            <w:r w:rsidRPr="003328BA">
              <w:rPr>
                <w:sz w:val="20"/>
                <w:szCs w:val="20"/>
              </w:rPr>
              <w:t>El ACTOR no confirma.</w:t>
            </w:r>
          </w:p>
          <w:p w:rsidR="00105388" w:rsidRPr="003328BA" w:rsidRDefault="00105388" w:rsidP="003600EE">
            <w:pPr>
              <w:pStyle w:val="ListParagraph"/>
              <w:numPr>
                <w:ilvl w:val="1"/>
                <w:numId w:val="71"/>
              </w:numPr>
              <w:spacing w:after="0" w:line="240" w:lineRule="auto"/>
              <w:rPr>
                <w:sz w:val="20"/>
                <w:szCs w:val="20"/>
              </w:rPr>
            </w:pPr>
            <w:r w:rsidRPr="003328BA">
              <w:rPr>
                <w:sz w:val="20"/>
                <w:szCs w:val="20"/>
              </w:rPr>
              <w:t>Se cancela el Cu.</w:t>
            </w:r>
          </w:p>
          <w:p w:rsidR="00105388" w:rsidRPr="003328BA" w:rsidRDefault="00105388" w:rsidP="003600EE">
            <w:pPr>
              <w:pStyle w:val="ListParagraph"/>
              <w:numPr>
                <w:ilvl w:val="0"/>
                <w:numId w:val="71"/>
              </w:numPr>
              <w:spacing w:after="0" w:line="240" w:lineRule="auto"/>
              <w:rPr>
                <w:sz w:val="20"/>
                <w:szCs w:val="20"/>
              </w:rPr>
            </w:pPr>
            <w:r w:rsidRPr="003328BA">
              <w:rPr>
                <w:sz w:val="20"/>
                <w:szCs w:val="20"/>
              </w:rPr>
              <w:t>El ACTOR confirma.</w:t>
            </w:r>
          </w:p>
          <w:p w:rsidR="00105388" w:rsidRPr="003328BA" w:rsidRDefault="00105388" w:rsidP="003600EE">
            <w:pPr>
              <w:pStyle w:val="ListParagraph"/>
              <w:numPr>
                <w:ilvl w:val="0"/>
                <w:numId w:val="71"/>
              </w:numPr>
              <w:spacing w:after="0" w:line="240" w:lineRule="auto"/>
              <w:rPr>
                <w:sz w:val="20"/>
                <w:szCs w:val="20"/>
              </w:rPr>
            </w:pPr>
            <w:r w:rsidRPr="003328BA">
              <w:rPr>
                <w:sz w:val="20"/>
                <w:szCs w:val="20"/>
              </w:rPr>
              <w:t xml:space="preserve"> 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Gestionar acontecimiento en sitio.</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27-08-2012 -  0.1 – Demian Odasso</w:t>
            </w:r>
          </w:p>
        </w:tc>
      </w:tr>
    </w:tbl>
    <w:p w:rsidR="00105388" w:rsidRDefault="00105388" w:rsidP="00D93ED4">
      <w:pPr>
        <w:pStyle w:val="Heading3"/>
      </w:pPr>
      <w:bookmarkStart w:id="99" w:name="_Toc336529905"/>
      <w:r>
        <w:t>6. Registrar acontecimiento en sitio por móvil</w:t>
      </w:r>
      <w:bookmarkEnd w:id="9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Pr>
                <w:sz w:val="20"/>
                <w:szCs w:val="20"/>
              </w:rPr>
              <w:t>6</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Registrar acontecimiento en sitio por móvil</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Registrar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Jefe de cuadrilla (JCUAD)</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Pr="003328BA" w:rsidRDefault="00105388"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creado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El SISTEMA no encuentra solicitudes de tarea.</w:t>
            </w:r>
          </w:p>
          <w:p w:rsidR="00105388" w:rsidRPr="003328BA" w:rsidRDefault="00105388" w:rsidP="003600EE">
            <w:pPr>
              <w:spacing w:after="0" w:line="240" w:lineRule="auto"/>
              <w:rPr>
                <w:sz w:val="20"/>
                <w:szCs w:val="20"/>
              </w:rPr>
            </w:pPr>
            <w:r w:rsidRPr="003328BA">
              <w:rPr>
                <w:sz w:val="20"/>
                <w:szCs w:val="20"/>
              </w:rPr>
              <w:t>JCUAD no confirma la registración.</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no puede detectar las coordenadas terrestres actuales.</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SISTEMA puede detectar las coordenadas terrestres actuales.</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Cu continúa en el paso 7.</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SISTEMA informa de la situación.</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Fin del Cu.</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solicita que se seleccione una solicitud de tarea.</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JCUAD selecciona una solicitud de tarea.</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busca los sitios de la solicitud de tarea mostrando por cada uno su identificador, nombre y provincia, solicita al JCUAD que seleccione un sitio.</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JCUAD selecciona un sitio*.</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JCUAD ingresa la descripción*.</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solicita confirmación.</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JCUAD confirma.</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El JCUAD no confirma.</w:t>
            </w:r>
          </w:p>
          <w:p w:rsidR="00105388" w:rsidRPr="003328BA" w:rsidRDefault="00105388" w:rsidP="003600EE">
            <w:pPr>
              <w:pStyle w:val="ListParagraph"/>
              <w:numPr>
                <w:ilvl w:val="1"/>
                <w:numId w:val="82"/>
              </w:numPr>
              <w:spacing w:after="0" w:line="240" w:lineRule="auto"/>
              <w:rPr>
                <w:sz w:val="20"/>
                <w:szCs w:val="20"/>
              </w:rPr>
            </w:pPr>
            <w:r w:rsidRPr="003328BA">
              <w:rPr>
                <w:sz w:val="20"/>
                <w:szCs w:val="20"/>
              </w:rPr>
              <w:t>Se cancela el CU.</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105388" w:rsidRPr="003328BA" w:rsidRDefault="00105388" w:rsidP="003600EE">
            <w:pPr>
              <w:pStyle w:val="ListParagraph"/>
              <w:numPr>
                <w:ilvl w:val="0"/>
                <w:numId w:val="82"/>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28-08-2012 -  0.1 – Demian Odasso</w:t>
            </w:r>
          </w:p>
        </w:tc>
      </w:tr>
    </w:tbl>
    <w:p w:rsidR="00105388" w:rsidRDefault="00105388" w:rsidP="00D93ED4">
      <w:pPr>
        <w:pStyle w:val="Heading3"/>
      </w:pPr>
      <w:bookmarkStart w:id="100" w:name="_Toc336529906"/>
      <w:r>
        <w:t>7. Modificar acontecimiento en sitio por móvil</w:t>
      </w:r>
      <w:bookmarkEnd w:id="10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Pr>
                <w:sz w:val="20"/>
                <w:szCs w:val="20"/>
              </w:rPr>
              <w:t>7</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Modificar acontecimiento en sitio por móvil.</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Modificar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sidRPr="003328BA">
              <w:rPr>
                <w:sz w:val="20"/>
                <w:szCs w:val="20"/>
              </w:rPr>
              <w:t>Jefe de cuadrilla (JCUAD)</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Pr="003328BA" w:rsidRDefault="00105388"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105388" w:rsidRPr="003328BA" w:rsidRDefault="00105388" w:rsidP="003600EE">
            <w:pPr>
              <w:spacing w:after="0" w:line="240" w:lineRule="auto"/>
              <w:rPr>
                <w:b/>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No se encontraron acontecimientos registrados por el JCUAD.</w:t>
            </w:r>
          </w:p>
          <w:p w:rsidR="00105388" w:rsidRPr="003328BA" w:rsidRDefault="00105388" w:rsidP="003600EE">
            <w:pPr>
              <w:spacing w:after="0" w:line="240" w:lineRule="auto"/>
              <w:rPr>
                <w:sz w:val="20"/>
                <w:szCs w:val="20"/>
              </w:rPr>
            </w:pPr>
            <w:r w:rsidRPr="003328BA">
              <w:rPr>
                <w:sz w:val="20"/>
                <w:szCs w:val="20"/>
              </w:rPr>
              <w:t>JCUAD no confirma la modificación.</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105388" w:rsidRPr="003328BA" w:rsidRDefault="00105388" w:rsidP="003600EE">
            <w:pPr>
              <w:pStyle w:val="ListParagraph"/>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105388" w:rsidRPr="003328BA" w:rsidRDefault="00105388" w:rsidP="003600EE">
            <w:pPr>
              <w:pStyle w:val="ListParagraph"/>
              <w:numPr>
                <w:ilvl w:val="1"/>
                <w:numId w:val="83"/>
              </w:numPr>
              <w:spacing w:after="0" w:line="240" w:lineRule="auto"/>
              <w:rPr>
                <w:sz w:val="20"/>
                <w:szCs w:val="20"/>
              </w:rPr>
            </w:pPr>
            <w:r w:rsidRPr="003328BA">
              <w:rPr>
                <w:sz w:val="20"/>
                <w:szCs w:val="20"/>
              </w:rPr>
              <w:t>El SISTEMA informa de la situación.</w:t>
            </w:r>
          </w:p>
          <w:p w:rsidR="00105388" w:rsidRPr="003328BA" w:rsidRDefault="00105388" w:rsidP="003600EE">
            <w:pPr>
              <w:pStyle w:val="ListParagraph"/>
              <w:numPr>
                <w:ilvl w:val="1"/>
                <w:numId w:val="83"/>
              </w:numPr>
              <w:spacing w:after="0" w:line="240" w:lineRule="auto"/>
              <w:rPr>
                <w:sz w:val="20"/>
                <w:szCs w:val="20"/>
              </w:rPr>
            </w:pPr>
            <w:r w:rsidRPr="003328BA">
              <w:rPr>
                <w:sz w:val="20"/>
                <w:szCs w:val="20"/>
              </w:rPr>
              <w:t>Fin del Cu.</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JCUAD selecciona un acontecimiento*.</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JCUAD ingresa la descripción*.</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SISTEMA solicita confirmación.</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JCUAD confirma.</w:t>
            </w:r>
          </w:p>
          <w:p w:rsidR="00105388" w:rsidRPr="003328BA" w:rsidRDefault="00105388" w:rsidP="003600EE">
            <w:pPr>
              <w:pStyle w:val="ListParagraph"/>
              <w:numPr>
                <w:ilvl w:val="1"/>
                <w:numId w:val="83"/>
              </w:numPr>
              <w:spacing w:after="0" w:line="240" w:lineRule="auto"/>
              <w:rPr>
                <w:sz w:val="20"/>
                <w:szCs w:val="20"/>
              </w:rPr>
            </w:pPr>
            <w:r w:rsidRPr="003328BA">
              <w:rPr>
                <w:sz w:val="20"/>
                <w:szCs w:val="20"/>
              </w:rPr>
              <w:t>El JCUAD no confirma.</w:t>
            </w:r>
          </w:p>
          <w:p w:rsidR="00105388" w:rsidRPr="003328BA" w:rsidRDefault="00105388" w:rsidP="003600EE">
            <w:pPr>
              <w:pStyle w:val="ListParagraph"/>
              <w:numPr>
                <w:ilvl w:val="1"/>
                <w:numId w:val="83"/>
              </w:numPr>
              <w:spacing w:after="0" w:line="240" w:lineRule="auto"/>
              <w:rPr>
                <w:sz w:val="20"/>
                <w:szCs w:val="20"/>
              </w:rPr>
            </w:pPr>
            <w:r w:rsidRPr="003328BA">
              <w:rPr>
                <w:sz w:val="20"/>
                <w:szCs w:val="20"/>
              </w:rPr>
              <w:t>Se cancela el CU.</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El SISTEMA modifica el acontecimiento en sitio.</w:t>
            </w:r>
          </w:p>
          <w:p w:rsidR="00105388" w:rsidRPr="003328BA" w:rsidRDefault="00105388" w:rsidP="003600EE">
            <w:pPr>
              <w:pStyle w:val="ListParagraph"/>
              <w:numPr>
                <w:ilvl w:val="0"/>
                <w:numId w:val="83"/>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Consultar acontecimiento en sitio por móvil.</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28-08-2012 -  0.1 – Demian Odasso</w:t>
            </w:r>
          </w:p>
        </w:tc>
      </w:tr>
    </w:tbl>
    <w:p w:rsidR="00105388" w:rsidRDefault="00105388" w:rsidP="00D93ED4">
      <w:pPr>
        <w:pStyle w:val="Heading3"/>
      </w:pPr>
      <w:bookmarkStart w:id="101" w:name="_Toc336529907"/>
      <w:r>
        <w:t>117. Consultar acontecimiento en sitio por móvil</w:t>
      </w:r>
      <w:bookmarkEnd w:id="10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3600EE">
            <w:pPr>
              <w:spacing w:after="0" w:line="240" w:lineRule="auto"/>
              <w:rPr>
                <w:sz w:val="20"/>
                <w:szCs w:val="20"/>
              </w:rPr>
            </w:pPr>
            <w:r>
              <w:rPr>
                <w:sz w:val="20"/>
                <w:szCs w:val="20"/>
              </w:rPr>
              <w:t>117</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3600EE">
            <w:pPr>
              <w:spacing w:after="0" w:line="240" w:lineRule="auto"/>
              <w:rPr>
                <w:sz w:val="20"/>
                <w:szCs w:val="20"/>
              </w:rPr>
            </w:pPr>
            <w:r w:rsidRPr="003328BA">
              <w:rPr>
                <w:sz w:val="20"/>
                <w:szCs w:val="20"/>
              </w:rPr>
              <w:t>Consultar acontecimiento en sitio móvil.</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3600EE">
            <w:pPr>
              <w:spacing w:after="0" w:line="240" w:lineRule="auto"/>
              <w:rPr>
                <w:sz w:val="20"/>
                <w:szCs w:val="20"/>
              </w:rPr>
            </w:pPr>
            <w:r w:rsidRPr="003328BA">
              <w:rPr>
                <w:sz w:val="20"/>
                <w:szCs w:val="20"/>
              </w:rPr>
              <w:t>Consultar un acontecimiento dado en un sitio.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05388" w:rsidRPr="003328BA" w:rsidRDefault="00105388" w:rsidP="003600EE">
            <w:pPr>
              <w:spacing w:after="0" w:line="240" w:lineRule="auto"/>
              <w:rPr>
                <w:sz w:val="20"/>
                <w:szCs w:val="20"/>
              </w:rPr>
            </w:pPr>
            <w:r w:rsidRPr="003328BA">
              <w:rPr>
                <w:sz w:val="20"/>
                <w:szCs w:val="20"/>
              </w:rPr>
              <w:t>Hay un acontecimiento seleccionado.</w:t>
            </w:r>
          </w:p>
        </w:tc>
      </w:tr>
      <w:tr w:rsidR="00105388" w:rsidRPr="003328BA" w:rsidTr="003600EE">
        <w:tc>
          <w:tcPr>
            <w:tcW w:w="1843" w:type="dxa"/>
          </w:tcPr>
          <w:p w:rsidR="00105388" w:rsidRPr="003328BA" w:rsidRDefault="00105388" w:rsidP="003600EE">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3600EE">
            <w:pPr>
              <w:spacing w:after="0" w:line="240" w:lineRule="auto"/>
              <w:rPr>
                <w:b/>
                <w:sz w:val="20"/>
                <w:szCs w:val="20"/>
              </w:rPr>
            </w:pPr>
            <w:r w:rsidRPr="003328BA">
              <w:rPr>
                <w:b/>
                <w:sz w:val="20"/>
                <w:szCs w:val="20"/>
              </w:rPr>
              <w:t>Éxito:</w:t>
            </w:r>
          </w:p>
          <w:p w:rsidR="00105388" w:rsidRPr="003328BA" w:rsidRDefault="00105388"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105388" w:rsidRPr="003328BA" w:rsidRDefault="00105388" w:rsidP="003600EE">
            <w:pPr>
              <w:spacing w:after="0" w:line="240" w:lineRule="auto"/>
              <w:rPr>
                <w:sz w:val="20"/>
                <w:szCs w:val="20"/>
              </w:rPr>
            </w:pPr>
            <w:r w:rsidRPr="003328BA">
              <w:rPr>
                <w:b/>
                <w:sz w:val="20"/>
                <w:szCs w:val="20"/>
              </w:rPr>
              <w:t>Fracaso:</w:t>
            </w:r>
          </w:p>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Flujo</w:t>
            </w:r>
          </w:p>
        </w:tc>
      </w:tr>
      <w:tr w:rsidR="00105388" w:rsidRPr="003328BA" w:rsidTr="003600EE">
        <w:tc>
          <w:tcPr>
            <w:tcW w:w="9214" w:type="dxa"/>
            <w:gridSpan w:val="3"/>
          </w:tcPr>
          <w:p w:rsidR="00105388" w:rsidRPr="003328BA" w:rsidRDefault="00105388"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105388" w:rsidRPr="003328BA" w:rsidRDefault="00105388" w:rsidP="003600EE">
            <w:pPr>
              <w:pStyle w:val="ListParagraph"/>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105388" w:rsidRPr="003328BA" w:rsidRDefault="00105388" w:rsidP="003600EE">
            <w:pPr>
              <w:pStyle w:val="ListParagraph"/>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105388" w:rsidRPr="003328BA" w:rsidRDefault="00105388" w:rsidP="003600EE">
            <w:pPr>
              <w:pStyle w:val="ListParagraph"/>
              <w:numPr>
                <w:ilvl w:val="1"/>
                <w:numId w:val="84"/>
              </w:numPr>
              <w:spacing w:after="0" w:line="240" w:lineRule="auto"/>
              <w:rPr>
                <w:sz w:val="20"/>
                <w:szCs w:val="20"/>
              </w:rPr>
            </w:pPr>
            <w:r w:rsidRPr="003328BA">
              <w:rPr>
                <w:sz w:val="20"/>
                <w:szCs w:val="20"/>
              </w:rPr>
              <w:t>El SISTEMA informa de la situación.</w:t>
            </w:r>
          </w:p>
          <w:p w:rsidR="00105388" w:rsidRPr="003328BA" w:rsidRDefault="00105388" w:rsidP="003600EE">
            <w:pPr>
              <w:pStyle w:val="ListParagraph"/>
              <w:numPr>
                <w:ilvl w:val="1"/>
                <w:numId w:val="84"/>
              </w:numPr>
              <w:spacing w:after="0" w:line="240" w:lineRule="auto"/>
              <w:rPr>
                <w:sz w:val="20"/>
                <w:szCs w:val="20"/>
              </w:rPr>
            </w:pPr>
            <w:r w:rsidRPr="003328BA">
              <w:rPr>
                <w:sz w:val="20"/>
                <w:szCs w:val="20"/>
              </w:rPr>
              <w:t>Fin del Cu.</w:t>
            </w:r>
          </w:p>
          <w:p w:rsidR="00105388" w:rsidRPr="003328BA" w:rsidRDefault="00105388" w:rsidP="003600EE">
            <w:pPr>
              <w:pStyle w:val="ListParagraph"/>
              <w:numPr>
                <w:ilvl w:val="0"/>
                <w:numId w:val="84"/>
              </w:numPr>
              <w:spacing w:after="0" w:line="240" w:lineRule="auto"/>
              <w:rPr>
                <w:sz w:val="20"/>
                <w:szCs w:val="20"/>
              </w:rPr>
            </w:pPr>
            <w:r w:rsidRPr="003328BA">
              <w:rPr>
                <w:sz w:val="20"/>
                <w:szCs w:val="20"/>
              </w:rPr>
              <w:t>El JCUAD selecciona un acontecimiento*.</w:t>
            </w:r>
          </w:p>
          <w:p w:rsidR="00105388" w:rsidRPr="003328BA" w:rsidRDefault="00105388" w:rsidP="003600EE">
            <w:pPr>
              <w:pStyle w:val="ListParagraph"/>
              <w:numPr>
                <w:ilvl w:val="0"/>
                <w:numId w:val="84"/>
              </w:numPr>
              <w:spacing w:after="0" w:line="240" w:lineRule="auto"/>
              <w:rPr>
                <w:sz w:val="20"/>
                <w:szCs w:val="20"/>
              </w:rPr>
            </w:pPr>
            <w:r w:rsidRPr="003328BA">
              <w:rPr>
                <w:sz w:val="20"/>
                <w:szCs w:val="20"/>
              </w:rPr>
              <w:t>El SISTEMA muestra identificador, fecha creación y descripción del acontecimiento.</w:t>
            </w:r>
          </w:p>
          <w:p w:rsidR="00105388" w:rsidRPr="003328BA" w:rsidRDefault="00105388"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105388" w:rsidRPr="003328BA" w:rsidRDefault="00105388"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105388" w:rsidRPr="003328BA" w:rsidRDefault="00105388" w:rsidP="003600EE">
            <w:pPr>
              <w:pStyle w:val="ListParagraph"/>
              <w:numPr>
                <w:ilvl w:val="1"/>
                <w:numId w:val="84"/>
              </w:numPr>
              <w:spacing w:after="0" w:line="240" w:lineRule="auto"/>
              <w:rPr>
                <w:sz w:val="20"/>
                <w:szCs w:val="20"/>
              </w:rPr>
            </w:pPr>
            <w:r w:rsidRPr="003328BA">
              <w:rPr>
                <w:sz w:val="20"/>
                <w:szCs w:val="20"/>
              </w:rPr>
              <w:t>El SISTEMA llama al CU Modificar acontecimiento en sitio por móvil.</w:t>
            </w:r>
          </w:p>
          <w:p w:rsidR="00105388" w:rsidRPr="003328BA" w:rsidRDefault="00105388" w:rsidP="003600EE">
            <w:pPr>
              <w:pStyle w:val="ListParagraph"/>
              <w:numPr>
                <w:ilvl w:val="0"/>
                <w:numId w:val="84"/>
              </w:numPr>
              <w:spacing w:after="0" w:line="240" w:lineRule="auto"/>
              <w:rPr>
                <w:sz w:val="20"/>
                <w:szCs w:val="20"/>
              </w:rPr>
            </w:pPr>
            <w:r w:rsidRPr="003328BA">
              <w:rPr>
                <w:sz w:val="20"/>
                <w:szCs w:val="20"/>
              </w:rPr>
              <w:t>Fin del Cu.</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Temas Pendientes</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Comentarios</w:t>
            </w:r>
          </w:p>
        </w:tc>
      </w:tr>
      <w:tr w:rsidR="00105388" w:rsidRPr="003328BA" w:rsidTr="003600EE">
        <w:tc>
          <w:tcPr>
            <w:tcW w:w="9214" w:type="dxa"/>
            <w:gridSpan w:val="3"/>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3600EE">
            <w:pPr>
              <w:spacing w:after="0" w:line="240" w:lineRule="auto"/>
              <w:rPr>
                <w:sz w:val="20"/>
                <w:szCs w:val="20"/>
              </w:rPr>
            </w:pPr>
            <w:r w:rsidRPr="003328BA">
              <w:rPr>
                <w:sz w:val="20"/>
                <w:szCs w:val="20"/>
              </w:rPr>
              <w:t>Modificar acontecimiento en sitio por móvil.</w:t>
            </w:r>
          </w:p>
        </w:tc>
      </w:tr>
      <w:tr w:rsidR="00105388" w:rsidRPr="003328BA" w:rsidTr="003600EE">
        <w:tc>
          <w:tcPr>
            <w:tcW w:w="2977" w:type="dxa"/>
            <w:gridSpan w:val="2"/>
          </w:tcPr>
          <w:p w:rsidR="00105388" w:rsidRPr="003328BA" w:rsidRDefault="0010538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3600EE">
            <w:pPr>
              <w:pStyle w:val="ListParagraph"/>
              <w:spacing w:after="0" w:line="240" w:lineRule="auto"/>
              <w:ind w:left="0"/>
              <w:rPr>
                <w:b/>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2977" w:type="dxa"/>
            <w:gridSpan w:val="2"/>
          </w:tcPr>
          <w:p w:rsidR="00105388" w:rsidRPr="003328BA" w:rsidRDefault="00105388" w:rsidP="003600EE">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3600EE">
            <w:pPr>
              <w:spacing w:after="0" w:line="240" w:lineRule="auto"/>
              <w:rPr>
                <w:sz w:val="20"/>
                <w:szCs w:val="20"/>
              </w:rPr>
            </w:pPr>
            <w:r w:rsidRPr="003328BA">
              <w:rPr>
                <w:sz w:val="20"/>
                <w:szCs w:val="20"/>
              </w:rPr>
              <w:t>No aplica.</w:t>
            </w:r>
          </w:p>
        </w:tc>
      </w:tr>
      <w:tr w:rsidR="00105388" w:rsidRPr="003328BA" w:rsidTr="003600EE">
        <w:tc>
          <w:tcPr>
            <w:tcW w:w="9214" w:type="dxa"/>
            <w:gridSpan w:val="3"/>
          </w:tcPr>
          <w:p w:rsidR="00105388" w:rsidRPr="003328BA" w:rsidRDefault="00105388" w:rsidP="003600EE">
            <w:pPr>
              <w:spacing w:after="0" w:line="240" w:lineRule="auto"/>
              <w:rPr>
                <w:rStyle w:val="Strong"/>
                <w:sz w:val="20"/>
                <w:szCs w:val="20"/>
              </w:rPr>
            </w:pPr>
            <w:r w:rsidRPr="003328BA">
              <w:rPr>
                <w:rStyle w:val="Strong"/>
                <w:sz w:val="20"/>
                <w:szCs w:val="20"/>
              </w:rPr>
              <w:t>Prototipo de Interfaz</w:t>
            </w:r>
          </w:p>
        </w:tc>
      </w:tr>
      <w:tr w:rsidR="00105388" w:rsidRPr="003328BA" w:rsidTr="003600EE">
        <w:tc>
          <w:tcPr>
            <w:tcW w:w="9214" w:type="dxa"/>
            <w:gridSpan w:val="3"/>
          </w:tcPr>
          <w:p w:rsidR="00105388" w:rsidRPr="003328BA" w:rsidRDefault="00105388" w:rsidP="003600EE">
            <w:pPr>
              <w:spacing w:after="0" w:line="240" w:lineRule="auto"/>
              <w:rPr>
                <w:rStyle w:val="Strong"/>
                <w:b w:val="0"/>
                <w:sz w:val="20"/>
                <w:szCs w:val="20"/>
              </w:rPr>
            </w:pPr>
            <w:r w:rsidRPr="003328BA">
              <w:rPr>
                <w:rStyle w:val="Strong"/>
                <w:sz w:val="20"/>
                <w:szCs w:val="20"/>
              </w:rPr>
              <w:t>&lt;Imagen del prototipo de interfaz si aplica.&gt;</w:t>
            </w:r>
          </w:p>
        </w:tc>
      </w:tr>
      <w:tr w:rsidR="00105388" w:rsidRPr="003328BA" w:rsidTr="003600EE">
        <w:tc>
          <w:tcPr>
            <w:tcW w:w="2977" w:type="dxa"/>
            <w:gridSpan w:val="2"/>
          </w:tcPr>
          <w:p w:rsidR="00105388" w:rsidRPr="003328BA" w:rsidRDefault="00105388" w:rsidP="003600EE">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3600EE">
            <w:pPr>
              <w:spacing w:after="0" w:line="240" w:lineRule="auto"/>
              <w:rPr>
                <w:sz w:val="20"/>
                <w:szCs w:val="20"/>
              </w:rPr>
            </w:pPr>
            <w:r w:rsidRPr="003328BA">
              <w:rPr>
                <w:sz w:val="20"/>
                <w:szCs w:val="20"/>
              </w:rPr>
              <w:t>28-08-2012 -  0.1 – Demian Odasso</w:t>
            </w:r>
          </w:p>
        </w:tc>
      </w:tr>
    </w:tbl>
    <w:p w:rsidR="00105388" w:rsidRPr="00702488" w:rsidRDefault="00105388" w:rsidP="00D36E6E">
      <w:pPr>
        <w:pStyle w:val="Heading3"/>
        <w:rPr>
          <w:sz w:val="20"/>
          <w:szCs w:val="20"/>
        </w:rPr>
      </w:pPr>
      <w:bookmarkStart w:id="102" w:name="_Toc336529908"/>
      <w:r>
        <w:t>42</w:t>
      </w:r>
      <w:r w:rsidRPr="00702488">
        <w:t xml:space="preserve">. </w:t>
      </w:r>
      <w:r>
        <w:rPr>
          <w:sz w:val="20"/>
          <w:szCs w:val="20"/>
        </w:rPr>
        <w:t>Registrar pago a cuadrilla.</w:t>
      </w:r>
      <w:bookmarkEnd w:id="10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42</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Registrar pago a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Registrar el pago a cuadrillas.</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ADMRRHH debe estar logueado en el sistema.</w:t>
            </w:r>
          </w:p>
          <w:p w:rsidR="00105388" w:rsidRPr="00701C1F" w:rsidRDefault="00105388" w:rsidP="00701C1F">
            <w:pPr>
              <w:spacing w:after="0" w:line="240" w:lineRule="auto"/>
              <w:rPr>
                <w:sz w:val="20"/>
                <w:szCs w:val="20"/>
              </w:rPr>
            </w:pPr>
            <w:r w:rsidRPr="00701C1F">
              <w:rPr>
                <w:sz w:val="20"/>
                <w:szCs w:val="20"/>
              </w:rPr>
              <w:t>Hay solicitud de tarea seleccionada.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registra el pago a cuadrillas.</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ADMRRHH no confirma el pago a cuadrilla.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CU comienza cuando el El ADMRRHH selecciona la opción de Registrar pago a cuadrilla.</w:t>
            </w:r>
          </w:p>
          <w:p w:rsidR="00105388" w:rsidRPr="00701C1F" w:rsidRDefault="00105388" w:rsidP="00701C1F">
            <w:pPr>
              <w:pStyle w:val="ListParagraph"/>
              <w:numPr>
                <w:ilvl w:val="0"/>
                <w:numId w:val="77"/>
              </w:numPr>
              <w:spacing w:after="0" w:line="240" w:lineRule="auto"/>
              <w:rPr>
                <w:sz w:val="20"/>
                <w:szCs w:val="20"/>
                <w:lang w:val="es-ES"/>
              </w:rPr>
            </w:pPr>
            <w:r w:rsidRPr="00701C1F">
              <w:rPr>
                <w:sz w:val="20"/>
                <w:szCs w:val="20"/>
              </w:rPr>
              <w:t>El SISTEMA busca y lista solicitudes de pago pendientes, mostrando por cada un identificador, fecha y monto</w:t>
            </w:r>
            <w:r w:rsidRPr="00701C1F">
              <w:rPr>
                <w:sz w:val="20"/>
                <w:szCs w:val="20"/>
                <w:lang w:val="es-ES"/>
              </w:rPr>
              <w:t>.</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SISTEMA solicita que se seleccione una solicitud pendiente</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ADMRRHH selecciona una solicitud pendiente.</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SISTEMA solicita que se ingrese un monto.</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ADMRRHH ingresa un monto.</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SISTEMA solicita que se agregue una observación</w:t>
            </w:r>
            <w:bookmarkStart w:id="103" w:name="_GoBack"/>
            <w:bookmarkEnd w:id="103"/>
            <w:r w:rsidRPr="00701C1F">
              <w:rPr>
                <w:sz w:val="20"/>
                <w:szCs w:val="20"/>
              </w:rPr>
              <w:t>.</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ADMRRHH ingresa una observación.</w:t>
            </w:r>
          </w:p>
          <w:p w:rsidR="00105388" w:rsidRPr="00701C1F" w:rsidRDefault="00105388" w:rsidP="00701C1F">
            <w:pPr>
              <w:pStyle w:val="ListParagraph"/>
              <w:numPr>
                <w:ilvl w:val="0"/>
                <w:numId w:val="27"/>
              </w:numPr>
              <w:spacing w:after="0" w:line="240" w:lineRule="auto"/>
              <w:rPr>
                <w:sz w:val="20"/>
                <w:szCs w:val="20"/>
              </w:rPr>
            </w:pPr>
            <w:r w:rsidRPr="00701C1F">
              <w:rPr>
                <w:sz w:val="20"/>
                <w:szCs w:val="20"/>
              </w:rPr>
              <w:t>El SISTEMA solicita que se confirme la registración del pago.</w:t>
            </w:r>
          </w:p>
          <w:p w:rsidR="00105388" w:rsidRPr="00271331" w:rsidRDefault="00105388" w:rsidP="00701C1F">
            <w:pPr>
              <w:pStyle w:val="ListParagraph"/>
              <w:numPr>
                <w:ilvl w:val="0"/>
                <w:numId w:val="27"/>
              </w:numPr>
              <w:spacing w:after="0" w:line="240" w:lineRule="auto"/>
              <w:rPr>
                <w:sz w:val="20"/>
                <w:szCs w:val="20"/>
                <w:lang w:val="es-ES"/>
              </w:rPr>
            </w:pPr>
            <w:r w:rsidRPr="00701C1F">
              <w:rPr>
                <w:sz w:val="20"/>
                <w:szCs w:val="20"/>
              </w:rPr>
              <w:t xml:space="preserve">El ADMRRHH confirma la registración del pago </w:t>
            </w:r>
          </w:p>
          <w:p w:rsidR="00105388" w:rsidRPr="00701C1F" w:rsidRDefault="00105388" w:rsidP="00701C1F">
            <w:pPr>
              <w:pStyle w:val="ListParagraph"/>
              <w:numPr>
                <w:ilvl w:val="1"/>
                <w:numId w:val="77"/>
              </w:numPr>
              <w:spacing w:after="0" w:line="240" w:lineRule="auto"/>
              <w:rPr>
                <w:sz w:val="20"/>
                <w:szCs w:val="20"/>
              </w:rPr>
            </w:pPr>
            <w:r w:rsidRPr="00701C1F">
              <w:rPr>
                <w:sz w:val="20"/>
                <w:szCs w:val="20"/>
              </w:rPr>
              <w:t>El ADMRRHH no confirma la registración del pago.</w:t>
            </w:r>
          </w:p>
          <w:p w:rsidR="00105388" w:rsidRPr="00701C1F" w:rsidRDefault="00105388" w:rsidP="00701C1F">
            <w:pPr>
              <w:pStyle w:val="ListParagraph"/>
              <w:numPr>
                <w:ilvl w:val="1"/>
                <w:numId w:val="77"/>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77"/>
              </w:numPr>
              <w:spacing w:after="0" w:line="240" w:lineRule="auto"/>
              <w:rPr>
                <w:sz w:val="20"/>
                <w:szCs w:val="20"/>
              </w:rPr>
            </w:pPr>
            <w:r w:rsidRPr="00701C1F">
              <w:rPr>
                <w:sz w:val="20"/>
                <w:szCs w:val="20"/>
              </w:rPr>
              <w:t>El SISTEMA registra el pago de la solicitud de pago cambiando su estado a “Completa”.</w:t>
            </w:r>
          </w:p>
          <w:p w:rsidR="00105388" w:rsidRPr="00701C1F" w:rsidRDefault="00105388" w:rsidP="00701C1F">
            <w:pPr>
              <w:pStyle w:val="ListParagraph"/>
              <w:numPr>
                <w:ilvl w:val="0"/>
                <w:numId w:val="77"/>
              </w:numPr>
              <w:spacing w:after="0" w:line="240" w:lineRule="auto"/>
              <w:rPr>
                <w:sz w:val="20"/>
                <w:szCs w:val="20"/>
                <w:lang w:val="en-US"/>
              </w:rPr>
            </w:pPr>
            <w:r w:rsidRPr="00701C1F">
              <w:rPr>
                <w:sz w:val="20"/>
                <w:szCs w:val="20"/>
                <w:lang w:val="en-US"/>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F22D15">
              <w:rPr>
                <w:b/>
                <w:noProof/>
                <w:sz w:val="20"/>
                <w:szCs w:val="20"/>
                <w:lang w:eastAsia="es-AR"/>
              </w:rPr>
              <w:pict>
                <v:shape id="0 Imagen" o:spid="_x0000_i1056" type="#_x0000_t75" style="width:217.5pt;height:169.5pt;visibility:visible">
                  <v:imagedata r:id="rId41" o:title=""/>
                </v:shape>
              </w:pict>
            </w:r>
            <w:r w:rsidRPr="00F22D15">
              <w:rPr>
                <w:b/>
                <w:noProof/>
                <w:sz w:val="20"/>
                <w:szCs w:val="20"/>
                <w:lang w:eastAsia="es-AR"/>
              </w:rPr>
              <w:pict>
                <v:shape id="_x0000_i1057" type="#_x0000_t75" style="width:217.5pt;height:169.5pt;visibility:visible">
                  <v:imagedata r:id="rId42" o:title=""/>
                </v:shape>
              </w:pic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Historial Versiones</w:t>
            </w:r>
          </w:p>
        </w:tc>
        <w:tc>
          <w:tcPr>
            <w:tcW w:w="6234" w:type="dxa"/>
          </w:tcPr>
          <w:p w:rsidR="00105388" w:rsidRPr="00701C1F" w:rsidRDefault="00105388" w:rsidP="00701C1F">
            <w:pPr>
              <w:spacing w:after="0" w:line="240" w:lineRule="auto"/>
              <w:rPr>
                <w:sz w:val="20"/>
                <w:szCs w:val="20"/>
              </w:rPr>
            </w:pPr>
            <w:r w:rsidRPr="00701C1F">
              <w:rPr>
                <w:sz w:val="20"/>
                <w:szCs w:val="20"/>
              </w:rPr>
              <w:t>1.0  - Carlos Trepat</w:t>
            </w:r>
          </w:p>
        </w:tc>
      </w:tr>
    </w:tbl>
    <w:p w:rsidR="00105388" w:rsidRDefault="00105388" w:rsidP="00D36E6E"/>
    <w:p w:rsidR="00105388" w:rsidRPr="00702488" w:rsidRDefault="00105388" w:rsidP="00D36E6E">
      <w:pPr>
        <w:pStyle w:val="Heading3"/>
        <w:rPr>
          <w:sz w:val="20"/>
          <w:szCs w:val="20"/>
        </w:rPr>
      </w:pPr>
      <w:bookmarkStart w:id="104" w:name="_Toc336529909"/>
      <w:r>
        <w:t xml:space="preserve">45. </w:t>
      </w:r>
      <w:r>
        <w:rPr>
          <w:sz w:val="20"/>
          <w:szCs w:val="20"/>
        </w:rPr>
        <w:t>Modificar documentación de integrante de cuadrilla.</w:t>
      </w:r>
      <w:bookmarkEnd w:id="10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45</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documentación de integrante de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Modificar documentación de integrante de cuadrilla.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RRHH  (ADMRRHH)</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ADMRRHH debe estar logueado en el sistema.</w:t>
            </w:r>
          </w:p>
          <w:p w:rsidR="00105388" w:rsidRPr="00701C1F" w:rsidRDefault="00105388" w:rsidP="00701C1F">
            <w:pPr>
              <w:spacing w:after="0" w:line="240" w:lineRule="auto"/>
              <w:rPr>
                <w:sz w:val="20"/>
                <w:szCs w:val="20"/>
              </w:rPr>
            </w:pPr>
            <w:r w:rsidRPr="00701C1F">
              <w:rPr>
                <w:sz w:val="20"/>
                <w:szCs w:val="20"/>
              </w:rPr>
              <w:t>Hay un integrante de cuadrilla seleccionado para asignarle el documento.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modifico un documento a un integrante de cuadrilla.</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05388" w:rsidRPr="00271331" w:rsidRDefault="00105388"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105388" w:rsidRPr="00701C1F" w:rsidRDefault="00105388"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105388" w:rsidRPr="00701C1F" w:rsidRDefault="00105388" w:rsidP="00701C1F">
            <w:pPr>
              <w:pStyle w:val="ListParagraph"/>
              <w:numPr>
                <w:ilvl w:val="1"/>
                <w:numId w:val="78"/>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ADMRRHH selecciona una fecha desde.</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ADMRRHH selecciona una fecha hasta.</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ADMRRHH ingresa una descripción.</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05388" w:rsidRPr="00271331" w:rsidRDefault="00105388"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05388" w:rsidRPr="00701C1F" w:rsidRDefault="00105388"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05388" w:rsidRPr="00701C1F" w:rsidRDefault="00105388" w:rsidP="00701C1F">
            <w:pPr>
              <w:pStyle w:val="ListParagraph"/>
              <w:numPr>
                <w:ilvl w:val="1"/>
                <w:numId w:val="78"/>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05388" w:rsidRPr="00701C1F" w:rsidRDefault="00105388"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F22D15">
              <w:rPr>
                <w:b/>
                <w:noProof/>
                <w:sz w:val="20"/>
                <w:szCs w:val="20"/>
                <w:lang w:eastAsia="es-AR"/>
              </w:rPr>
              <w:pict>
                <v:shape id="_x0000_i1058" type="#_x0000_t75" style="width:219.75pt;height:170.25pt;visibility:visible">
                  <v:imagedata r:id="rId43" o:title=""/>
                </v:shape>
              </w:pict>
            </w:r>
            <w:r w:rsidRPr="00F22D15">
              <w:rPr>
                <w:b/>
                <w:noProof/>
                <w:sz w:val="20"/>
                <w:szCs w:val="20"/>
                <w:lang w:eastAsia="es-AR"/>
              </w:rPr>
              <w:pict>
                <v:shape id="_x0000_i1059" type="#_x0000_t75" style="width:222pt;height:174.75pt;visibility:visible">
                  <v:imagedata r:id="rId44" o:title=""/>
                </v:shape>
              </w:pic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Historial Versiones</w:t>
            </w:r>
          </w:p>
        </w:tc>
        <w:tc>
          <w:tcPr>
            <w:tcW w:w="6234" w:type="dxa"/>
          </w:tcPr>
          <w:p w:rsidR="00105388" w:rsidRPr="00701C1F" w:rsidRDefault="00105388" w:rsidP="00701C1F">
            <w:pPr>
              <w:spacing w:after="0" w:line="240" w:lineRule="auto"/>
              <w:rPr>
                <w:sz w:val="20"/>
                <w:szCs w:val="20"/>
              </w:rPr>
            </w:pPr>
            <w:r w:rsidRPr="00701C1F">
              <w:rPr>
                <w:sz w:val="20"/>
                <w:szCs w:val="20"/>
              </w:rPr>
              <w:t>1.0  - Carlos Trepat</w:t>
            </w:r>
          </w:p>
        </w:tc>
      </w:tr>
    </w:tbl>
    <w:p w:rsidR="00105388" w:rsidRDefault="00105388" w:rsidP="00C3525D"/>
    <w:p w:rsidR="00105388" w:rsidRPr="00702488" w:rsidRDefault="00105388" w:rsidP="00967FC5">
      <w:pPr>
        <w:pStyle w:val="Heading3"/>
        <w:rPr>
          <w:sz w:val="20"/>
          <w:szCs w:val="20"/>
        </w:rPr>
      </w:pPr>
      <w:bookmarkStart w:id="105" w:name="_Toc336529910"/>
      <w:r>
        <w:t>46.</w:t>
      </w:r>
      <w:r w:rsidRPr="00702488">
        <w:t xml:space="preserve"> </w:t>
      </w:r>
      <w:r>
        <w:rPr>
          <w:sz w:val="20"/>
          <w:szCs w:val="20"/>
        </w:rPr>
        <w:t>Enviar documento de proyecto a cliente.</w:t>
      </w:r>
      <w:bookmarkEnd w:id="10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Id</w:t>
            </w:r>
          </w:p>
        </w:tc>
        <w:tc>
          <w:tcPr>
            <w:tcW w:w="7367" w:type="dxa"/>
            <w:gridSpan w:val="2"/>
          </w:tcPr>
          <w:p w:rsidR="00105388" w:rsidRPr="00701C1F" w:rsidRDefault="00105388" w:rsidP="00701C1F">
            <w:pPr>
              <w:spacing w:after="0" w:line="240" w:lineRule="auto"/>
              <w:rPr>
                <w:sz w:val="20"/>
                <w:szCs w:val="20"/>
              </w:rPr>
            </w:pPr>
            <w:r w:rsidRPr="00701C1F">
              <w:rPr>
                <w:sz w:val="20"/>
                <w:szCs w:val="20"/>
              </w:rPr>
              <w:t>45</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Nombre</w:t>
            </w:r>
          </w:p>
        </w:tc>
        <w:tc>
          <w:tcPr>
            <w:tcW w:w="7367" w:type="dxa"/>
            <w:gridSpan w:val="2"/>
          </w:tcPr>
          <w:p w:rsidR="00105388" w:rsidRPr="00701C1F" w:rsidRDefault="00105388" w:rsidP="00701C1F">
            <w:pPr>
              <w:spacing w:after="0" w:line="240" w:lineRule="auto"/>
              <w:rPr>
                <w:sz w:val="20"/>
                <w:szCs w:val="20"/>
              </w:rPr>
            </w:pPr>
            <w:r w:rsidRPr="00701C1F">
              <w:rPr>
                <w:sz w:val="20"/>
                <w:szCs w:val="20"/>
              </w:rPr>
              <w:t>Enviar documento de proyecto a cliente.</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Objetivo</w:t>
            </w:r>
          </w:p>
        </w:tc>
        <w:tc>
          <w:tcPr>
            <w:tcW w:w="7367" w:type="dxa"/>
            <w:gridSpan w:val="2"/>
          </w:tcPr>
          <w:p w:rsidR="00105388" w:rsidRPr="00701C1F" w:rsidRDefault="00105388" w:rsidP="00701C1F">
            <w:pPr>
              <w:spacing w:after="0" w:line="240" w:lineRule="auto"/>
              <w:rPr>
                <w:sz w:val="20"/>
                <w:szCs w:val="20"/>
              </w:rPr>
            </w:pPr>
            <w:r w:rsidRPr="00701C1F">
              <w:rPr>
                <w:sz w:val="20"/>
                <w:szCs w:val="20"/>
              </w:rPr>
              <w:t>Enviar los documentos de proyecto al cliente por correo electrónico.</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Principal</w:t>
            </w:r>
          </w:p>
        </w:tc>
        <w:tc>
          <w:tcPr>
            <w:tcW w:w="7367" w:type="dxa"/>
            <w:gridSpan w:val="2"/>
          </w:tcPr>
          <w:p w:rsidR="00105388" w:rsidRPr="00701C1F" w:rsidRDefault="00105388" w:rsidP="00701C1F">
            <w:pPr>
              <w:spacing w:after="0" w:line="240" w:lineRule="auto"/>
              <w:rPr>
                <w:sz w:val="20"/>
                <w:szCs w:val="20"/>
              </w:rPr>
            </w:pPr>
            <w:r w:rsidRPr="00701C1F">
              <w:rPr>
                <w:sz w:val="20"/>
                <w:szCs w:val="20"/>
              </w:rPr>
              <w:t>Administrador de Proyectos (ADMP)</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Actor Secundario</w:t>
            </w:r>
          </w:p>
        </w:tc>
        <w:tc>
          <w:tcPr>
            <w:tcW w:w="7367" w:type="dxa"/>
            <w:gridSpan w:val="2"/>
          </w:tcPr>
          <w:p w:rsidR="00105388" w:rsidRPr="00701C1F" w:rsidRDefault="00105388" w:rsidP="00701C1F">
            <w:pPr>
              <w:spacing w:after="0" w:line="240" w:lineRule="auto"/>
              <w:rPr>
                <w:sz w:val="20"/>
                <w:szCs w:val="20"/>
              </w:rPr>
            </w:pPr>
            <w:r w:rsidRPr="00701C1F">
              <w:rPr>
                <w:sz w:val="20"/>
                <w:szCs w:val="20"/>
              </w:rPr>
              <w:t>No aplica</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Pre Condiciones</w:t>
            </w:r>
          </w:p>
        </w:tc>
        <w:tc>
          <w:tcPr>
            <w:tcW w:w="7367" w:type="dxa"/>
            <w:gridSpan w:val="2"/>
          </w:tcPr>
          <w:p w:rsidR="00105388" w:rsidRPr="00701C1F" w:rsidRDefault="00105388" w:rsidP="00701C1F">
            <w:pPr>
              <w:spacing w:after="0" w:line="240" w:lineRule="auto"/>
              <w:rPr>
                <w:sz w:val="20"/>
                <w:szCs w:val="20"/>
              </w:rPr>
            </w:pPr>
            <w:r w:rsidRPr="00701C1F">
              <w:rPr>
                <w:sz w:val="20"/>
                <w:szCs w:val="20"/>
              </w:rPr>
              <w:t>El ADMP debe estar logueado en el sistema.</w:t>
            </w:r>
          </w:p>
          <w:p w:rsidR="00105388" w:rsidRPr="00701C1F" w:rsidRDefault="00105388" w:rsidP="00701C1F">
            <w:pPr>
              <w:spacing w:after="0" w:line="240" w:lineRule="auto"/>
              <w:rPr>
                <w:sz w:val="20"/>
                <w:szCs w:val="20"/>
              </w:rPr>
            </w:pPr>
            <w:r w:rsidRPr="00701C1F">
              <w:rPr>
                <w:sz w:val="20"/>
                <w:szCs w:val="20"/>
              </w:rPr>
              <w:t>Hay un proyecto seleccionado para gestionar.</w:t>
            </w:r>
          </w:p>
          <w:p w:rsidR="00105388" w:rsidRPr="00701C1F" w:rsidRDefault="00105388" w:rsidP="00701C1F">
            <w:pPr>
              <w:spacing w:after="0" w:line="240" w:lineRule="auto"/>
              <w:rPr>
                <w:sz w:val="20"/>
                <w:szCs w:val="20"/>
              </w:rPr>
            </w:pPr>
            <w:r w:rsidRPr="00701C1F">
              <w:rPr>
                <w:sz w:val="20"/>
                <w:szCs w:val="20"/>
              </w:rPr>
              <w:t>Hay una solicitud de tarea seleccionada para gestionar.</w:t>
            </w:r>
          </w:p>
        </w:tc>
      </w:tr>
      <w:tr w:rsidR="00105388" w:rsidRPr="00701C1F" w:rsidTr="00701C1F">
        <w:tc>
          <w:tcPr>
            <w:tcW w:w="1843" w:type="dxa"/>
          </w:tcPr>
          <w:p w:rsidR="00105388" w:rsidRPr="00701C1F" w:rsidRDefault="00105388" w:rsidP="00701C1F">
            <w:pPr>
              <w:spacing w:after="0" w:line="240" w:lineRule="auto"/>
              <w:rPr>
                <w:rStyle w:val="Strong"/>
              </w:rPr>
            </w:pPr>
            <w:r w:rsidRPr="00701C1F">
              <w:rPr>
                <w:rStyle w:val="Strong"/>
                <w:sz w:val="20"/>
                <w:szCs w:val="20"/>
              </w:rPr>
              <w:t>Pos Condiciones</w:t>
            </w:r>
          </w:p>
        </w:tc>
        <w:tc>
          <w:tcPr>
            <w:tcW w:w="7367" w:type="dxa"/>
            <w:gridSpan w:val="2"/>
          </w:tcPr>
          <w:p w:rsidR="00105388" w:rsidRPr="00701C1F" w:rsidRDefault="00105388" w:rsidP="00701C1F">
            <w:pPr>
              <w:spacing w:after="0" w:line="240" w:lineRule="auto"/>
              <w:rPr>
                <w:b/>
                <w:sz w:val="20"/>
                <w:szCs w:val="20"/>
              </w:rPr>
            </w:pPr>
            <w:r w:rsidRPr="00701C1F">
              <w:rPr>
                <w:b/>
                <w:sz w:val="20"/>
                <w:szCs w:val="20"/>
              </w:rPr>
              <w:t>Éxito:</w:t>
            </w:r>
          </w:p>
          <w:p w:rsidR="00105388" w:rsidRPr="00701C1F" w:rsidRDefault="00105388" w:rsidP="00701C1F">
            <w:pPr>
              <w:spacing w:after="0" w:line="240" w:lineRule="auto"/>
              <w:rPr>
                <w:sz w:val="20"/>
                <w:szCs w:val="20"/>
              </w:rPr>
            </w:pPr>
            <w:r w:rsidRPr="00701C1F">
              <w:rPr>
                <w:sz w:val="20"/>
                <w:szCs w:val="20"/>
              </w:rPr>
              <w:t>Se envió los documentos del proyecto al cliente por correo electrónico.</w:t>
            </w:r>
          </w:p>
          <w:p w:rsidR="00105388" w:rsidRPr="00701C1F" w:rsidRDefault="00105388"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Flujo</w:t>
            </w:r>
          </w:p>
        </w:tc>
      </w:tr>
      <w:tr w:rsidR="00105388" w:rsidRPr="00701C1F" w:rsidTr="00701C1F">
        <w:tc>
          <w:tcPr>
            <w:tcW w:w="9210" w:type="dxa"/>
            <w:gridSpan w:val="3"/>
          </w:tcPr>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05388" w:rsidRPr="00701C1F" w:rsidRDefault="00105388"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05388" w:rsidRPr="00701C1F" w:rsidRDefault="00105388" w:rsidP="00701C1F">
            <w:pPr>
              <w:pStyle w:val="ListParagraph"/>
              <w:numPr>
                <w:ilvl w:val="1"/>
                <w:numId w:val="79"/>
              </w:numPr>
              <w:spacing w:after="0" w:line="240" w:lineRule="auto"/>
              <w:rPr>
                <w:sz w:val="20"/>
                <w:szCs w:val="20"/>
                <w:lang w:val="en-US"/>
              </w:rPr>
            </w:pPr>
            <w:r w:rsidRPr="00701C1F">
              <w:rPr>
                <w:sz w:val="20"/>
                <w:szCs w:val="20"/>
              </w:rPr>
              <w:t>Se cancela el CU.</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ADMP ingresa una observación.</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05388" w:rsidRPr="00701C1F" w:rsidRDefault="00105388"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05388" w:rsidRPr="00701C1F" w:rsidRDefault="00105388" w:rsidP="00701C1F">
            <w:pPr>
              <w:pStyle w:val="ListParagraph"/>
              <w:numPr>
                <w:ilvl w:val="1"/>
                <w:numId w:val="79"/>
              </w:numPr>
              <w:spacing w:after="0" w:line="240" w:lineRule="auto"/>
              <w:rPr>
                <w:sz w:val="20"/>
                <w:szCs w:val="20"/>
              </w:rPr>
            </w:pPr>
            <w:r w:rsidRPr="00701C1F">
              <w:rPr>
                <w:sz w:val="20"/>
                <w:szCs w:val="20"/>
              </w:rPr>
              <w:t>Se cancela el CU.</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05388" w:rsidRPr="00701C1F" w:rsidRDefault="00105388" w:rsidP="00701C1F">
            <w:pPr>
              <w:pStyle w:val="ListParagraph"/>
              <w:numPr>
                <w:ilvl w:val="0"/>
                <w:numId w:val="79"/>
              </w:numPr>
              <w:spacing w:after="0" w:line="240" w:lineRule="auto"/>
              <w:rPr>
                <w:sz w:val="20"/>
                <w:szCs w:val="20"/>
              </w:rPr>
            </w:pPr>
            <w:r w:rsidRPr="00701C1F">
              <w:rPr>
                <w:sz w:val="20"/>
                <w:szCs w:val="20"/>
              </w:rPr>
              <w:t>Fin del CU.</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Temas Pendientes</w: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r w:rsidRPr="00701C1F">
              <w:rPr>
                <w:rStyle w:val="Strong"/>
                <w:sz w:val="20"/>
                <w:szCs w:val="20"/>
              </w:rPr>
              <w:t>Ninguna.</w:t>
            </w:r>
          </w:p>
        </w:tc>
      </w:tr>
      <w:tr w:rsidR="00105388" w:rsidRPr="00701C1F" w:rsidTr="00701C1F">
        <w:tc>
          <w:tcPr>
            <w:tcW w:w="9210" w:type="dxa"/>
            <w:gridSpan w:val="3"/>
          </w:tcPr>
          <w:p w:rsidR="00105388" w:rsidRPr="00701C1F" w:rsidRDefault="00105388" w:rsidP="00701C1F">
            <w:pPr>
              <w:spacing w:after="0" w:line="240" w:lineRule="auto"/>
              <w:rPr>
                <w:rStyle w:val="Strong"/>
              </w:rPr>
            </w:pPr>
            <w:r w:rsidRPr="00701C1F">
              <w:rPr>
                <w:rStyle w:val="Strong"/>
                <w:sz w:val="20"/>
                <w:szCs w:val="20"/>
              </w:rPr>
              <w:t>Comentarios</w:t>
            </w:r>
          </w:p>
        </w:tc>
      </w:tr>
      <w:tr w:rsidR="00105388" w:rsidRPr="00701C1F" w:rsidTr="00701C1F">
        <w:tc>
          <w:tcPr>
            <w:tcW w:w="9210" w:type="dxa"/>
            <w:gridSpan w:val="3"/>
          </w:tcPr>
          <w:p w:rsidR="00105388" w:rsidRPr="00701C1F" w:rsidRDefault="00105388" w:rsidP="00701C1F">
            <w:pPr>
              <w:spacing w:after="0" w:line="240" w:lineRule="auto"/>
              <w:rPr>
                <w:sz w:val="20"/>
                <w:szCs w:val="2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donde se Incluye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Casos de Uso que Extiende</w:t>
            </w:r>
          </w:p>
        </w:tc>
        <w:tc>
          <w:tcPr>
            <w:tcW w:w="6234" w:type="dxa"/>
          </w:tcPr>
          <w:p w:rsidR="00105388" w:rsidRPr="00701C1F" w:rsidRDefault="00105388" w:rsidP="00701C1F">
            <w:pPr>
              <w:spacing w:after="0" w:line="240" w:lineRule="auto"/>
              <w:rPr>
                <w:sz w:val="20"/>
                <w:szCs w:val="20"/>
              </w:rPr>
            </w:pPr>
            <w:r w:rsidRPr="00701C1F">
              <w:rPr>
                <w:sz w:val="20"/>
                <w:szCs w:val="20"/>
              </w:rPr>
              <w:t>Ninguno.</w:t>
            </w:r>
          </w:p>
        </w:tc>
      </w:tr>
      <w:tr w:rsidR="00105388" w:rsidRPr="00701C1F" w:rsidTr="00701C1F">
        <w:tc>
          <w:tcPr>
            <w:tcW w:w="9210" w:type="dxa"/>
            <w:gridSpan w:val="3"/>
          </w:tcPr>
          <w:p w:rsidR="00105388" w:rsidRPr="00701C1F" w:rsidRDefault="00105388" w:rsidP="00701C1F">
            <w:pPr>
              <w:spacing w:after="0" w:line="240" w:lineRule="auto"/>
              <w:rPr>
                <w:rStyle w:val="Strong"/>
                <w:sz w:val="20"/>
                <w:szCs w:val="20"/>
              </w:rPr>
            </w:pPr>
            <w:r w:rsidRPr="00701C1F">
              <w:rPr>
                <w:rStyle w:val="Strong"/>
                <w:sz w:val="20"/>
                <w:szCs w:val="20"/>
              </w:rPr>
              <w:t>Prototipo de Interfaz</w:t>
            </w:r>
          </w:p>
        </w:tc>
      </w:tr>
      <w:tr w:rsidR="00105388" w:rsidRPr="00701C1F" w:rsidTr="00701C1F">
        <w:tc>
          <w:tcPr>
            <w:tcW w:w="9210" w:type="dxa"/>
            <w:gridSpan w:val="3"/>
          </w:tcPr>
          <w:p w:rsidR="00105388" w:rsidRPr="00701C1F" w:rsidRDefault="00105388" w:rsidP="00F93E9F">
            <w:pPr>
              <w:spacing w:after="0" w:line="240" w:lineRule="auto"/>
              <w:ind w:left="720" w:hanging="720"/>
              <w:rPr>
                <w:rStyle w:val="Strong"/>
                <w:sz w:val="20"/>
                <w:szCs w:val="20"/>
              </w:rPr>
            </w:pPr>
            <w:r w:rsidRPr="00F22D15">
              <w:rPr>
                <w:b/>
                <w:noProof/>
                <w:sz w:val="20"/>
                <w:szCs w:val="20"/>
                <w:lang w:eastAsia="es-AR"/>
              </w:rPr>
              <w:pict>
                <v:shape id="_x0000_i1060" type="#_x0000_t75" style="width:213pt;height:168pt;visibility:visible">
                  <v:imagedata r:id="rId45" o:title=""/>
                </v:shape>
              </w:pict>
            </w:r>
            <w:r w:rsidRPr="00F22D15">
              <w:rPr>
                <w:b/>
                <w:noProof/>
                <w:sz w:val="20"/>
                <w:szCs w:val="20"/>
                <w:lang w:eastAsia="es-AR"/>
              </w:rPr>
              <w:pict>
                <v:shape id="_x0000_i1061" type="#_x0000_t75" style="width:219.75pt;height:170.25pt;visibility:visible">
                  <v:imagedata r:id="rId46" o:title=""/>
                </v:shape>
              </w:pict>
            </w:r>
          </w:p>
        </w:tc>
      </w:tr>
      <w:tr w:rsidR="00105388" w:rsidRPr="00701C1F" w:rsidTr="00701C1F">
        <w:tc>
          <w:tcPr>
            <w:tcW w:w="9210" w:type="dxa"/>
            <w:gridSpan w:val="3"/>
          </w:tcPr>
          <w:p w:rsidR="00105388" w:rsidRPr="00701C1F" w:rsidRDefault="00105388" w:rsidP="00701C1F">
            <w:pPr>
              <w:spacing w:after="0" w:line="240" w:lineRule="auto"/>
              <w:rPr>
                <w:rStyle w:val="Strong"/>
                <w:b w:val="0"/>
              </w:rPr>
            </w:pPr>
          </w:p>
        </w:tc>
      </w:tr>
      <w:tr w:rsidR="00105388" w:rsidRPr="00701C1F" w:rsidTr="00701C1F">
        <w:tc>
          <w:tcPr>
            <w:tcW w:w="2976" w:type="dxa"/>
            <w:gridSpan w:val="2"/>
          </w:tcPr>
          <w:p w:rsidR="00105388" w:rsidRPr="00701C1F" w:rsidRDefault="00105388" w:rsidP="00701C1F">
            <w:pPr>
              <w:spacing w:after="0" w:line="240" w:lineRule="auto"/>
              <w:rPr>
                <w:rStyle w:val="Strong"/>
              </w:rPr>
            </w:pPr>
            <w:r w:rsidRPr="00701C1F">
              <w:rPr>
                <w:rStyle w:val="Strong"/>
                <w:sz w:val="20"/>
                <w:szCs w:val="20"/>
              </w:rPr>
              <w:t>Historial Versiones</w:t>
            </w:r>
          </w:p>
        </w:tc>
        <w:tc>
          <w:tcPr>
            <w:tcW w:w="6234" w:type="dxa"/>
          </w:tcPr>
          <w:p w:rsidR="00105388" w:rsidRPr="00701C1F" w:rsidRDefault="00105388" w:rsidP="00701C1F">
            <w:pPr>
              <w:spacing w:after="0" w:line="240" w:lineRule="auto"/>
              <w:rPr>
                <w:sz w:val="20"/>
                <w:szCs w:val="20"/>
              </w:rPr>
            </w:pPr>
            <w:r w:rsidRPr="00701C1F">
              <w:rPr>
                <w:sz w:val="20"/>
                <w:szCs w:val="20"/>
              </w:rPr>
              <w:t>1.0  - Carlos Trepat</w:t>
            </w:r>
          </w:p>
        </w:tc>
      </w:tr>
    </w:tbl>
    <w:p w:rsidR="00105388" w:rsidRDefault="00105388" w:rsidP="00A236AD">
      <w:pPr>
        <w:pStyle w:val="Heading3"/>
      </w:pPr>
      <w:bookmarkStart w:id="106" w:name="_Toc336529911"/>
      <w:r>
        <w:t>20. Actualizar progreso de tarea</w:t>
      </w:r>
      <w:bookmarkEnd w:id="10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Id</w:t>
            </w:r>
          </w:p>
        </w:tc>
        <w:tc>
          <w:tcPr>
            <w:tcW w:w="7371" w:type="dxa"/>
            <w:gridSpan w:val="2"/>
          </w:tcPr>
          <w:p w:rsidR="00105388" w:rsidRPr="003328BA" w:rsidRDefault="00105388" w:rsidP="00F93E9F">
            <w:pPr>
              <w:spacing w:after="0" w:line="240" w:lineRule="auto"/>
              <w:rPr>
                <w:sz w:val="20"/>
                <w:szCs w:val="20"/>
              </w:rPr>
            </w:pPr>
            <w:r>
              <w:rPr>
                <w:sz w:val="20"/>
                <w:szCs w:val="20"/>
              </w:rPr>
              <w:t>20</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F93E9F">
            <w:pPr>
              <w:spacing w:after="0" w:line="240" w:lineRule="auto"/>
              <w:rPr>
                <w:sz w:val="20"/>
                <w:szCs w:val="20"/>
              </w:rPr>
            </w:pPr>
            <w:r>
              <w:rPr>
                <w:sz w:val="20"/>
                <w:szCs w:val="20"/>
              </w:rPr>
              <w:t>Actualizar progreso tarea</w:t>
            </w:r>
            <w:r w:rsidRPr="003328BA">
              <w:rPr>
                <w:sz w:val="20"/>
                <w:szCs w:val="20"/>
              </w:rPr>
              <w:t>.</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F93E9F">
            <w:pPr>
              <w:spacing w:after="0" w:line="240" w:lineRule="auto"/>
              <w:rPr>
                <w:sz w:val="20"/>
                <w:szCs w:val="20"/>
              </w:rPr>
            </w:pPr>
            <w:r>
              <w:rPr>
                <w:sz w:val="20"/>
                <w:szCs w:val="20"/>
              </w:rPr>
              <w:t>Administrador de proyectos (ADMP)</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Default="00105388"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05388" w:rsidRPr="003328BA" w:rsidRDefault="00105388" w:rsidP="00F93E9F">
            <w:pPr>
              <w:spacing w:after="0" w:line="240" w:lineRule="auto"/>
              <w:rPr>
                <w:sz w:val="20"/>
                <w:szCs w:val="20"/>
              </w:rPr>
            </w:pPr>
            <w:r>
              <w:rPr>
                <w:sz w:val="20"/>
                <w:szCs w:val="20"/>
              </w:rPr>
              <w:t>Hay un proyecto seleccionada para gestionar.</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F93E9F">
            <w:pPr>
              <w:spacing w:after="0" w:line="240" w:lineRule="auto"/>
              <w:rPr>
                <w:b/>
                <w:sz w:val="20"/>
                <w:szCs w:val="20"/>
              </w:rPr>
            </w:pPr>
            <w:r w:rsidRPr="003328BA">
              <w:rPr>
                <w:b/>
                <w:sz w:val="20"/>
                <w:szCs w:val="20"/>
              </w:rPr>
              <w:t>Éxito:</w:t>
            </w:r>
          </w:p>
          <w:p w:rsidR="00105388" w:rsidRPr="003328BA" w:rsidRDefault="00105388" w:rsidP="00F93E9F">
            <w:pPr>
              <w:spacing w:after="0" w:line="240" w:lineRule="auto"/>
              <w:rPr>
                <w:bCs/>
                <w:sz w:val="20"/>
                <w:szCs w:val="20"/>
              </w:rPr>
            </w:pPr>
            <w:r>
              <w:rPr>
                <w:sz w:val="20"/>
                <w:szCs w:val="20"/>
              </w:rPr>
              <w:t>Se cambio el estado de la tarea para reflejar su progreso y fechas de inicio y fin reales si es necesario.</w:t>
            </w:r>
          </w:p>
          <w:p w:rsidR="00105388" w:rsidRPr="003328BA" w:rsidRDefault="00105388" w:rsidP="00F93E9F">
            <w:pPr>
              <w:spacing w:after="0" w:line="240" w:lineRule="auto"/>
              <w:rPr>
                <w:sz w:val="20"/>
                <w:szCs w:val="20"/>
              </w:rPr>
            </w:pPr>
            <w:r w:rsidRPr="003328BA">
              <w:rPr>
                <w:b/>
                <w:sz w:val="20"/>
                <w:szCs w:val="20"/>
              </w:rPr>
              <w:t>Fracaso:</w:t>
            </w:r>
          </w:p>
          <w:p w:rsidR="00105388" w:rsidRDefault="00105388"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05388" w:rsidRPr="003328BA" w:rsidRDefault="00105388"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Flujo</w:t>
            </w:r>
          </w:p>
        </w:tc>
      </w:tr>
      <w:tr w:rsidR="00105388" w:rsidRPr="003328BA" w:rsidTr="00F93E9F">
        <w:tc>
          <w:tcPr>
            <w:tcW w:w="9214" w:type="dxa"/>
            <w:gridSpan w:val="3"/>
          </w:tcPr>
          <w:p w:rsidR="00105388" w:rsidRPr="003328BA" w:rsidRDefault="00105388"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05388" w:rsidRDefault="00105388"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que estén en estado “Controlada”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05388" w:rsidRDefault="00105388" w:rsidP="00F93E9F">
            <w:pPr>
              <w:pStyle w:val="ListParagraph"/>
              <w:numPr>
                <w:ilvl w:val="0"/>
                <w:numId w:val="80"/>
              </w:numPr>
              <w:spacing w:after="0" w:line="240" w:lineRule="auto"/>
              <w:rPr>
                <w:sz w:val="20"/>
                <w:szCs w:val="20"/>
              </w:rPr>
            </w:pPr>
            <w:r>
              <w:rPr>
                <w:sz w:val="20"/>
                <w:szCs w:val="20"/>
              </w:rPr>
              <w:t>El ADMP selecciona una tarea.</w:t>
            </w:r>
          </w:p>
          <w:p w:rsidR="00105388" w:rsidRDefault="00105388"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105388" w:rsidRDefault="00105388" w:rsidP="00F93E9F">
            <w:pPr>
              <w:pStyle w:val="ListParagraph"/>
              <w:numPr>
                <w:ilvl w:val="0"/>
                <w:numId w:val="80"/>
              </w:numPr>
              <w:spacing w:after="0" w:line="240" w:lineRule="auto"/>
              <w:rPr>
                <w:sz w:val="20"/>
                <w:szCs w:val="20"/>
              </w:rPr>
            </w:pPr>
            <w:r>
              <w:rPr>
                <w:sz w:val="20"/>
                <w:szCs w:val="20"/>
              </w:rPr>
              <w:t>El ADMP selecciona “En ejecución”.</w:t>
            </w:r>
          </w:p>
          <w:p w:rsidR="00105388" w:rsidRDefault="00105388" w:rsidP="00F93E9F">
            <w:pPr>
              <w:pStyle w:val="ListParagraph"/>
              <w:numPr>
                <w:ilvl w:val="1"/>
                <w:numId w:val="80"/>
              </w:numPr>
              <w:spacing w:after="0" w:line="240" w:lineRule="auto"/>
              <w:rPr>
                <w:sz w:val="20"/>
                <w:szCs w:val="20"/>
              </w:rPr>
            </w:pPr>
            <w:r>
              <w:rPr>
                <w:sz w:val="20"/>
                <w:szCs w:val="20"/>
              </w:rPr>
              <w:t>El ADMP selecciona “Suspendida”.</w:t>
            </w:r>
          </w:p>
          <w:p w:rsidR="00105388" w:rsidRDefault="00105388"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05388" w:rsidRDefault="00105388"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05388" w:rsidRDefault="00105388" w:rsidP="00F93E9F">
            <w:pPr>
              <w:pStyle w:val="ListParagraph"/>
              <w:numPr>
                <w:ilvl w:val="3"/>
                <w:numId w:val="80"/>
              </w:numPr>
              <w:spacing w:after="0" w:line="240" w:lineRule="auto"/>
              <w:rPr>
                <w:sz w:val="20"/>
                <w:szCs w:val="20"/>
              </w:rPr>
            </w:pPr>
            <w:r>
              <w:rPr>
                <w:sz w:val="20"/>
                <w:szCs w:val="20"/>
              </w:rPr>
              <w:t>Se cancela 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“Suspendida”.</w:t>
            </w:r>
          </w:p>
          <w:p w:rsidR="00105388" w:rsidRDefault="00105388" w:rsidP="00F93E9F">
            <w:pPr>
              <w:pStyle w:val="ListParagraph"/>
              <w:numPr>
                <w:ilvl w:val="2"/>
                <w:numId w:val="80"/>
              </w:numPr>
              <w:spacing w:after="0" w:line="240" w:lineRule="auto"/>
              <w:rPr>
                <w:sz w:val="20"/>
                <w:szCs w:val="20"/>
              </w:rPr>
            </w:pPr>
            <w:r>
              <w:rPr>
                <w:sz w:val="20"/>
                <w:szCs w:val="20"/>
              </w:rPr>
              <w:t>Fin del Cu.</w:t>
            </w:r>
          </w:p>
          <w:p w:rsidR="00105388" w:rsidRDefault="00105388" w:rsidP="00F93E9F">
            <w:pPr>
              <w:pStyle w:val="ListParagraph"/>
              <w:numPr>
                <w:ilvl w:val="1"/>
                <w:numId w:val="80"/>
              </w:numPr>
              <w:spacing w:after="0" w:line="240" w:lineRule="auto"/>
              <w:rPr>
                <w:sz w:val="20"/>
                <w:szCs w:val="20"/>
              </w:rPr>
            </w:pPr>
            <w:r>
              <w:rPr>
                <w:sz w:val="20"/>
                <w:szCs w:val="20"/>
              </w:rPr>
              <w:t>EL ADMP selecciona “Resuelta”.</w:t>
            </w:r>
          </w:p>
          <w:p w:rsidR="00105388" w:rsidRDefault="00105388"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05388" w:rsidRDefault="00105388"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05388" w:rsidRDefault="00105388" w:rsidP="00F93E9F">
            <w:pPr>
              <w:pStyle w:val="ListParagraph"/>
              <w:numPr>
                <w:ilvl w:val="3"/>
                <w:numId w:val="80"/>
              </w:numPr>
              <w:spacing w:after="0" w:line="240" w:lineRule="auto"/>
              <w:rPr>
                <w:sz w:val="20"/>
                <w:szCs w:val="20"/>
              </w:rPr>
            </w:pPr>
            <w:r>
              <w:rPr>
                <w:sz w:val="20"/>
                <w:szCs w:val="20"/>
              </w:rPr>
              <w:t>Se cancela 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05388" w:rsidRDefault="00105388" w:rsidP="00F93E9F">
            <w:pPr>
              <w:pStyle w:val="ListParagraph"/>
              <w:numPr>
                <w:ilvl w:val="2"/>
                <w:numId w:val="80"/>
              </w:numPr>
              <w:spacing w:after="0" w:line="240" w:lineRule="auto"/>
              <w:rPr>
                <w:sz w:val="20"/>
                <w:szCs w:val="20"/>
              </w:rPr>
            </w:pPr>
            <w:r>
              <w:rPr>
                <w:sz w:val="20"/>
                <w:szCs w:val="20"/>
              </w:rPr>
              <w:t>Fin del Cu.</w:t>
            </w:r>
          </w:p>
          <w:p w:rsidR="00105388" w:rsidRDefault="00105388"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105388" w:rsidRDefault="00105388"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105388" w:rsidRDefault="00105388"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105388" w:rsidRDefault="00105388"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05388" w:rsidRDefault="00105388"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105388" w:rsidRDefault="00105388"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05388" w:rsidRDefault="00105388"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05388" w:rsidRDefault="00105388" w:rsidP="00F93E9F">
            <w:pPr>
              <w:pStyle w:val="ListParagraph"/>
              <w:numPr>
                <w:ilvl w:val="5"/>
                <w:numId w:val="80"/>
              </w:numPr>
              <w:spacing w:after="0" w:line="240" w:lineRule="auto"/>
              <w:rPr>
                <w:sz w:val="20"/>
                <w:szCs w:val="20"/>
              </w:rPr>
            </w:pPr>
            <w:r>
              <w:rPr>
                <w:sz w:val="20"/>
                <w:szCs w:val="20"/>
              </w:rPr>
              <w:t>Se cancela el Cu.</w:t>
            </w:r>
          </w:p>
          <w:p w:rsidR="00105388" w:rsidRDefault="00105388"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05388" w:rsidRDefault="00105388" w:rsidP="00F93E9F">
            <w:pPr>
              <w:pStyle w:val="ListParagraph"/>
              <w:numPr>
                <w:ilvl w:val="4"/>
                <w:numId w:val="80"/>
              </w:numPr>
              <w:spacing w:after="0" w:line="240" w:lineRule="auto"/>
              <w:rPr>
                <w:sz w:val="20"/>
                <w:szCs w:val="20"/>
              </w:rPr>
            </w:pPr>
            <w:r>
              <w:rPr>
                <w:sz w:val="20"/>
                <w:szCs w:val="20"/>
              </w:rPr>
              <w:t>Fin del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105388" w:rsidRDefault="00105388" w:rsidP="00F93E9F">
            <w:pPr>
              <w:pStyle w:val="ListParagraph"/>
              <w:numPr>
                <w:ilvl w:val="2"/>
                <w:numId w:val="80"/>
              </w:numPr>
              <w:spacing w:after="0" w:line="240" w:lineRule="auto"/>
              <w:rPr>
                <w:sz w:val="20"/>
                <w:szCs w:val="20"/>
              </w:rPr>
            </w:pPr>
            <w:r>
              <w:rPr>
                <w:sz w:val="20"/>
                <w:szCs w:val="20"/>
              </w:rPr>
              <w:t xml:space="preserve">Fin del Cu. </w:t>
            </w:r>
          </w:p>
          <w:p w:rsidR="00105388" w:rsidRDefault="00105388"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05388" w:rsidRPr="003328BA" w:rsidRDefault="00105388" w:rsidP="00F93E9F">
            <w:pPr>
              <w:pStyle w:val="ListParagraph"/>
              <w:numPr>
                <w:ilvl w:val="0"/>
                <w:numId w:val="80"/>
              </w:numPr>
              <w:spacing w:after="0" w:line="240" w:lineRule="auto"/>
              <w:rPr>
                <w:sz w:val="20"/>
                <w:szCs w:val="20"/>
              </w:rPr>
            </w:pPr>
            <w:r w:rsidRPr="003328BA">
              <w:rPr>
                <w:sz w:val="20"/>
                <w:szCs w:val="20"/>
              </w:rPr>
              <w:t>Fin del Cu.</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Temas Pendientes</w:t>
            </w:r>
          </w:p>
        </w:tc>
      </w:tr>
      <w:tr w:rsidR="00105388" w:rsidRPr="003328BA" w:rsidTr="00F93E9F">
        <w:tc>
          <w:tcPr>
            <w:tcW w:w="9214" w:type="dxa"/>
            <w:gridSpan w:val="3"/>
          </w:tcPr>
          <w:p w:rsidR="00105388" w:rsidRPr="002E4D62" w:rsidRDefault="00105388" w:rsidP="00F93E9F">
            <w:pPr>
              <w:spacing w:after="0" w:line="240" w:lineRule="auto"/>
              <w:rPr>
                <w:rStyle w:val="Strong"/>
                <w:b w:val="0"/>
                <w:sz w:val="20"/>
                <w:szCs w:val="20"/>
              </w:rPr>
            </w:pPr>
            <w:r w:rsidRPr="002E4D62">
              <w:rPr>
                <w:rStyle w:val="Strong"/>
                <w:b w:val="0"/>
                <w:sz w:val="20"/>
                <w:szCs w:val="20"/>
              </w:rPr>
              <w:t>No aplica.</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Comentarios</w:t>
            </w:r>
          </w:p>
        </w:tc>
      </w:tr>
      <w:tr w:rsidR="00105388" w:rsidRPr="003328BA" w:rsidTr="00F93E9F">
        <w:tc>
          <w:tcPr>
            <w:tcW w:w="9214" w:type="dxa"/>
            <w:gridSpan w:val="3"/>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F93E9F">
            <w:pPr>
              <w:spacing w:after="0" w:line="240" w:lineRule="auto"/>
              <w:rPr>
                <w:sz w:val="20"/>
                <w:szCs w:val="20"/>
              </w:rPr>
            </w:pPr>
            <w:r>
              <w:rPr>
                <w:sz w:val="20"/>
                <w:szCs w:val="20"/>
              </w:rPr>
              <w:t>No aplica</w:t>
            </w:r>
            <w:r w:rsidRPr="003328BA">
              <w:rPr>
                <w:sz w:val="20"/>
                <w:szCs w:val="20"/>
              </w:rPr>
              <w:t>.</w:t>
            </w:r>
          </w:p>
        </w:tc>
      </w:tr>
      <w:tr w:rsidR="00105388" w:rsidRPr="003328BA" w:rsidTr="00F93E9F">
        <w:tc>
          <w:tcPr>
            <w:tcW w:w="2977" w:type="dxa"/>
            <w:gridSpan w:val="2"/>
          </w:tcPr>
          <w:p w:rsidR="00105388" w:rsidRPr="003328BA" w:rsidRDefault="00105388"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F93E9F">
            <w:pPr>
              <w:pStyle w:val="ListParagraph"/>
              <w:spacing w:after="0" w:line="240" w:lineRule="auto"/>
              <w:ind w:left="0"/>
              <w:rPr>
                <w:b/>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Prototipo de Interfaz</w:t>
            </w:r>
          </w:p>
        </w:tc>
      </w:tr>
      <w:tr w:rsidR="00105388" w:rsidRPr="003328BA" w:rsidTr="00F93E9F">
        <w:tc>
          <w:tcPr>
            <w:tcW w:w="9214" w:type="dxa"/>
            <w:gridSpan w:val="3"/>
          </w:tcPr>
          <w:p w:rsidR="00105388" w:rsidRPr="002E4D62" w:rsidRDefault="00105388" w:rsidP="00F93E9F">
            <w:pPr>
              <w:spacing w:after="0" w:line="240" w:lineRule="auto"/>
              <w:rPr>
                <w:rStyle w:val="Strong"/>
                <w:b w:val="0"/>
                <w:sz w:val="20"/>
                <w:szCs w:val="20"/>
              </w:rPr>
            </w:pPr>
            <w:r w:rsidRPr="002E4D62">
              <w:rPr>
                <w:rStyle w:val="Strong"/>
                <w:b w:val="0"/>
                <w:sz w:val="20"/>
                <w:szCs w:val="20"/>
              </w:rPr>
              <w:t>&lt;Imagen del prototipo de interfaz si aplica.&gt;</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F93E9F">
            <w:pPr>
              <w:spacing w:after="0" w:line="240" w:lineRule="auto"/>
              <w:rPr>
                <w:sz w:val="20"/>
                <w:szCs w:val="20"/>
              </w:rPr>
            </w:pPr>
            <w:r>
              <w:rPr>
                <w:sz w:val="20"/>
                <w:szCs w:val="20"/>
              </w:rPr>
              <w:t xml:space="preserve">26-09-2012 - </w:t>
            </w:r>
            <w:r w:rsidRPr="003328BA">
              <w:rPr>
                <w:sz w:val="20"/>
                <w:szCs w:val="20"/>
              </w:rPr>
              <w:t>0.1 – Demian Odasso</w:t>
            </w:r>
          </w:p>
        </w:tc>
      </w:tr>
    </w:tbl>
    <w:p w:rsidR="00105388" w:rsidRDefault="00105388" w:rsidP="00A236AD">
      <w:pPr>
        <w:pStyle w:val="Heading3"/>
      </w:pPr>
      <w:bookmarkStart w:id="107" w:name="_Toc336529912"/>
      <w:r>
        <w:t>21. Actualizar progreso de tarea por móvil</w:t>
      </w:r>
      <w:bookmarkEnd w:id="10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Id</w:t>
            </w:r>
          </w:p>
        </w:tc>
        <w:tc>
          <w:tcPr>
            <w:tcW w:w="7371" w:type="dxa"/>
            <w:gridSpan w:val="2"/>
          </w:tcPr>
          <w:p w:rsidR="00105388" w:rsidRPr="001721A5" w:rsidRDefault="00105388" w:rsidP="00F93E9F">
            <w:pPr>
              <w:spacing w:after="0" w:line="240" w:lineRule="auto"/>
              <w:rPr>
                <w:sz w:val="20"/>
                <w:szCs w:val="20"/>
                <w:u w:val="single"/>
              </w:rPr>
            </w:pPr>
            <w:r>
              <w:rPr>
                <w:sz w:val="20"/>
                <w:szCs w:val="20"/>
              </w:rPr>
              <w:t>21</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Nombre</w:t>
            </w:r>
          </w:p>
        </w:tc>
        <w:tc>
          <w:tcPr>
            <w:tcW w:w="7371" w:type="dxa"/>
            <w:gridSpan w:val="2"/>
          </w:tcPr>
          <w:p w:rsidR="00105388" w:rsidRPr="003328BA" w:rsidRDefault="00105388" w:rsidP="00F93E9F">
            <w:pPr>
              <w:spacing w:after="0" w:line="240" w:lineRule="auto"/>
              <w:rPr>
                <w:sz w:val="20"/>
                <w:szCs w:val="20"/>
              </w:rPr>
            </w:pPr>
            <w:r>
              <w:rPr>
                <w:sz w:val="20"/>
                <w:szCs w:val="20"/>
              </w:rPr>
              <w:t>Actualizar progreso tarea por móvil</w:t>
            </w:r>
            <w:r w:rsidRPr="003328BA">
              <w:rPr>
                <w:sz w:val="20"/>
                <w:szCs w:val="20"/>
              </w:rPr>
              <w:t>.</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Objetivo</w:t>
            </w:r>
          </w:p>
        </w:tc>
        <w:tc>
          <w:tcPr>
            <w:tcW w:w="7371" w:type="dxa"/>
            <w:gridSpan w:val="2"/>
          </w:tcPr>
          <w:p w:rsidR="00105388" w:rsidRPr="003328BA" w:rsidRDefault="00105388"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Actor Principal</w:t>
            </w:r>
          </w:p>
        </w:tc>
        <w:tc>
          <w:tcPr>
            <w:tcW w:w="7371" w:type="dxa"/>
            <w:gridSpan w:val="2"/>
          </w:tcPr>
          <w:p w:rsidR="00105388" w:rsidRPr="003328BA" w:rsidRDefault="00105388" w:rsidP="00F93E9F">
            <w:pPr>
              <w:spacing w:after="0" w:line="240" w:lineRule="auto"/>
              <w:rPr>
                <w:sz w:val="20"/>
                <w:szCs w:val="20"/>
              </w:rPr>
            </w:pPr>
            <w:r>
              <w:rPr>
                <w:sz w:val="20"/>
                <w:szCs w:val="20"/>
              </w:rPr>
              <w:t>Jefe de cuadrilla (JCUAD)</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Actor Secundario</w:t>
            </w:r>
          </w:p>
        </w:tc>
        <w:tc>
          <w:tcPr>
            <w:tcW w:w="7371" w:type="dxa"/>
            <w:gridSpan w:val="2"/>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Pre Condiciones</w:t>
            </w:r>
          </w:p>
        </w:tc>
        <w:tc>
          <w:tcPr>
            <w:tcW w:w="7371" w:type="dxa"/>
            <w:gridSpan w:val="2"/>
          </w:tcPr>
          <w:p w:rsidR="00105388" w:rsidRPr="003328BA" w:rsidRDefault="00105388"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05388" w:rsidRPr="003328BA" w:rsidTr="00F93E9F">
        <w:tc>
          <w:tcPr>
            <w:tcW w:w="1843" w:type="dxa"/>
          </w:tcPr>
          <w:p w:rsidR="00105388" w:rsidRPr="003328BA" w:rsidRDefault="00105388" w:rsidP="00F93E9F">
            <w:pPr>
              <w:spacing w:after="0" w:line="240" w:lineRule="auto"/>
              <w:rPr>
                <w:rStyle w:val="Strong"/>
                <w:sz w:val="20"/>
                <w:szCs w:val="20"/>
              </w:rPr>
            </w:pPr>
            <w:r w:rsidRPr="003328BA">
              <w:rPr>
                <w:rStyle w:val="Strong"/>
                <w:sz w:val="20"/>
                <w:szCs w:val="20"/>
              </w:rPr>
              <w:t>Pos Condiciones</w:t>
            </w:r>
          </w:p>
        </w:tc>
        <w:tc>
          <w:tcPr>
            <w:tcW w:w="7371" w:type="dxa"/>
            <w:gridSpan w:val="2"/>
          </w:tcPr>
          <w:p w:rsidR="00105388" w:rsidRPr="003328BA" w:rsidRDefault="00105388" w:rsidP="00F93E9F">
            <w:pPr>
              <w:spacing w:after="0" w:line="240" w:lineRule="auto"/>
              <w:rPr>
                <w:b/>
                <w:sz w:val="20"/>
                <w:szCs w:val="20"/>
              </w:rPr>
            </w:pPr>
            <w:r w:rsidRPr="003328BA">
              <w:rPr>
                <w:b/>
                <w:sz w:val="20"/>
                <w:szCs w:val="20"/>
              </w:rPr>
              <w:t>Éxito:</w:t>
            </w:r>
          </w:p>
          <w:p w:rsidR="00105388" w:rsidRPr="003328BA" w:rsidRDefault="00105388" w:rsidP="00F93E9F">
            <w:pPr>
              <w:spacing w:after="0" w:line="240" w:lineRule="auto"/>
              <w:rPr>
                <w:bCs/>
                <w:sz w:val="20"/>
                <w:szCs w:val="20"/>
              </w:rPr>
            </w:pPr>
            <w:r>
              <w:rPr>
                <w:sz w:val="20"/>
                <w:szCs w:val="20"/>
              </w:rPr>
              <w:t>Se cambio el estado de la tarea para reflejar su progreso y fechas de inicio y fin reales si es necesario.</w:t>
            </w:r>
          </w:p>
          <w:p w:rsidR="00105388" w:rsidRPr="003328BA" w:rsidRDefault="00105388" w:rsidP="00F93E9F">
            <w:pPr>
              <w:spacing w:after="0" w:line="240" w:lineRule="auto"/>
              <w:rPr>
                <w:sz w:val="20"/>
                <w:szCs w:val="20"/>
              </w:rPr>
            </w:pPr>
            <w:r w:rsidRPr="003328BA">
              <w:rPr>
                <w:b/>
                <w:sz w:val="20"/>
                <w:szCs w:val="20"/>
              </w:rPr>
              <w:t>Fracaso:</w:t>
            </w:r>
          </w:p>
          <w:p w:rsidR="00105388" w:rsidRDefault="00105388"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05388" w:rsidRPr="003328BA" w:rsidRDefault="00105388"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Flujo</w:t>
            </w:r>
          </w:p>
        </w:tc>
      </w:tr>
      <w:tr w:rsidR="00105388" w:rsidRPr="003328BA" w:rsidTr="00F93E9F">
        <w:tc>
          <w:tcPr>
            <w:tcW w:w="9214" w:type="dxa"/>
            <w:gridSpan w:val="3"/>
          </w:tcPr>
          <w:p w:rsidR="00105388" w:rsidRDefault="00105388"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05388" w:rsidRDefault="00105388"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w:t>
            </w:r>
            <w:r>
              <w:rPr>
                <w:sz w:val="20"/>
                <w:szCs w:val="20"/>
              </w:rPr>
              <w:t>Controlada”</w:t>
            </w:r>
            <w:r w:rsidRPr="003328BA">
              <w:rPr>
                <w:sz w:val="20"/>
                <w:szCs w:val="20"/>
              </w:rPr>
              <w:t xml:space="preserve"> los sitios</w:t>
            </w:r>
            <w:r>
              <w:rPr>
                <w:sz w:val="20"/>
                <w:szCs w:val="20"/>
              </w:rPr>
              <w:t>,</w:t>
            </w:r>
            <w:r w:rsidRPr="003328BA">
              <w:rPr>
                <w:sz w:val="20"/>
                <w:szCs w:val="20"/>
              </w:rPr>
              <w:t xml:space="preserve"> mostrando por cada uno su identificador, nombre y provincia.</w:t>
            </w:r>
            <w:r>
              <w:rPr>
                <w:sz w:val="20"/>
                <w:szCs w:val="20"/>
              </w:rPr>
              <w:t xml:space="preserve"> </w:t>
            </w:r>
          </w:p>
          <w:p w:rsidR="00105388" w:rsidRPr="003328BA" w:rsidRDefault="00105388"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105388" w:rsidRDefault="00105388"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105388" w:rsidRDefault="00105388"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105388" w:rsidRDefault="00105388" w:rsidP="00F93E9F">
            <w:pPr>
              <w:pStyle w:val="ListParagraph"/>
              <w:numPr>
                <w:ilvl w:val="0"/>
                <w:numId w:val="81"/>
              </w:numPr>
              <w:spacing w:after="0" w:line="240" w:lineRule="auto"/>
              <w:rPr>
                <w:sz w:val="20"/>
                <w:szCs w:val="20"/>
              </w:rPr>
            </w:pPr>
            <w:r>
              <w:rPr>
                <w:sz w:val="20"/>
                <w:szCs w:val="20"/>
              </w:rPr>
              <w:t>El SISTEMA solicita al JCUAD que seleccione un sitio.</w:t>
            </w:r>
          </w:p>
          <w:p w:rsidR="00105388" w:rsidRDefault="00105388" w:rsidP="00F93E9F">
            <w:pPr>
              <w:pStyle w:val="ListParagraph"/>
              <w:numPr>
                <w:ilvl w:val="0"/>
                <w:numId w:val="81"/>
              </w:numPr>
              <w:spacing w:after="0" w:line="240" w:lineRule="auto"/>
              <w:rPr>
                <w:sz w:val="20"/>
                <w:szCs w:val="20"/>
              </w:rPr>
            </w:pPr>
            <w:r>
              <w:rPr>
                <w:sz w:val="20"/>
                <w:szCs w:val="20"/>
              </w:rPr>
              <w:t>El JCUAD selecciona un sitio.</w:t>
            </w:r>
          </w:p>
          <w:p w:rsidR="00105388" w:rsidRDefault="00105388" w:rsidP="00F93E9F">
            <w:pPr>
              <w:pStyle w:val="ListParagraph"/>
              <w:numPr>
                <w:ilvl w:val="0"/>
                <w:numId w:val="81"/>
              </w:numPr>
              <w:spacing w:after="0" w:line="240" w:lineRule="auto"/>
              <w:rPr>
                <w:sz w:val="20"/>
                <w:szCs w:val="20"/>
              </w:rPr>
            </w:pPr>
            <w:r>
              <w:rPr>
                <w:sz w:val="20"/>
                <w:szCs w:val="20"/>
              </w:rPr>
              <w:t xml:space="preserve">El SISTEMA busca todas las tareas de las solicitudes de tarea que esten en estado “Controlada” del proyecto para el sitio seleccionado y muestra las tareas agrupadas por solicitudes de tarea. Por cada solicitud de tarea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y estado; y solicita al ADMP que seleccione una tarea.</w:t>
            </w:r>
          </w:p>
          <w:p w:rsidR="00105388" w:rsidRDefault="00105388" w:rsidP="00F93E9F">
            <w:pPr>
              <w:pStyle w:val="ListParagraph"/>
              <w:numPr>
                <w:ilvl w:val="0"/>
                <w:numId w:val="81"/>
              </w:numPr>
              <w:spacing w:after="0" w:line="240" w:lineRule="auto"/>
              <w:rPr>
                <w:sz w:val="20"/>
                <w:szCs w:val="20"/>
              </w:rPr>
            </w:pPr>
            <w:r>
              <w:rPr>
                <w:sz w:val="20"/>
                <w:szCs w:val="20"/>
              </w:rPr>
              <w:t>El ADMP selecciona una tarea.</w:t>
            </w:r>
          </w:p>
          <w:p w:rsidR="00105388" w:rsidRDefault="00105388"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105388" w:rsidRDefault="00105388" w:rsidP="00F93E9F">
            <w:pPr>
              <w:pStyle w:val="ListParagraph"/>
              <w:numPr>
                <w:ilvl w:val="0"/>
                <w:numId w:val="81"/>
              </w:numPr>
              <w:spacing w:after="0" w:line="240" w:lineRule="auto"/>
              <w:rPr>
                <w:sz w:val="20"/>
                <w:szCs w:val="20"/>
              </w:rPr>
            </w:pPr>
            <w:r>
              <w:rPr>
                <w:sz w:val="20"/>
                <w:szCs w:val="20"/>
              </w:rPr>
              <w:t>El ADMP selecciona “En ejecución”.</w:t>
            </w:r>
          </w:p>
          <w:p w:rsidR="00105388" w:rsidRDefault="00105388" w:rsidP="00F93E9F">
            <w:pPr>
              <w:pStyle w:val="ListParagraph"/>
              <w:numPr>
                <w:ilvl w:val="1"/>
                <w:numId w:val="80"/>
              </w:numPr>
              <w:spacing w:after="0" w:line="240" w:lineRule="auto"/>
              <w:rPr>
                <w:sz w:val="20"/>
                <w:szCs w:val="20"/>
              </w:rPr>
            </w:pPr>
            <w:r>
              <w:rPr>
                <w:sz w:val="20"/>
                <w:szCs w:val="20"/>
              </w:rPr>
              <w:t>El ADMP selecciona “Suspendida”.</w:t>
            </w:r>
          </w:p>
          <w:p w:rsidR="00105388" w:rsidRDefault="00105388"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05388" w:rsidRDefault="00105388"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05388" w:rsidRDefault="00105388" w:rsidP="00F93E9F">
            <w:pPr>
              <w:pStyle w:val="ListParagraph"/>
              <w:numPr>
                <w:ilvl w:val="3"/>
                <w:numId w:val="80"/>
              </w:numPr>
              <w:spacing w:after="0" w:line="240" w:lineRule="auto"/>
              <w:rPr>
                <w:sz w:val="20"/>
                <w:szCs w:val="20"/>
              </w:rPr>
            </w:pPr>
            <w:r>
              <w:rPr>
                <w:sz w:val="20"/>
                <w:szCs w:val="20"/>
              </w:rPr>
              <w:t>Se cancela 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“Suspendida”.</w:t>
            </w:r>
          </w:p>
          <w:p w:rsidR="00105388" w:rsidRDefault="00105388" w:rsidP="00F93E9F">
            <w:pPr>
              <w:pStyle w:val="ListParagraph"/>
              <w:numPr>
                <w:ilvl w:val="2"/>
                <w:numId w:val="80"/>
              </w:numPr>
              <w:spacing w:after="0" w:line="240" w:lineRule="auto"/>
              <w:rPr>
                <w:sz w:val="20"/>
                <w:szCs w:val="20"/>
              </w:rPr>
            </w:pPr>
            <w:r>
              <w:rPr>
                <w:sz w:val="20"/>
                <w:szCs w:val="20"/>
              </w:rPr>
              <w:t>Fin del Cu.</w:t>
            </w:r>
          </w:p>
          <w:p w:rsidR="00105388" w:rsidRDefault="00105388" w:rsidP="00F93E9F">
            <w:pPr>
              <w:pStyle w:val="ListParagraph"/>
              <w:numPr>
                <w:ilvl w:val="1"/>
                <w:numId w:val="80"/>
              </w:numPr>
              <w:spacing w:after="0" w:line="240" w:lineRule="auto"/>
              <w:rPr>
                <w:sz w:val="20"/>
                <w:szCs w:val="20"/>
              </w:rPr>
            </w:pPr>
            <w:r>
              <w:rPr>
                <w:sz w:val="20"/>
                <w:szCs w:val="20"/>
              </w:rPr>
              <w:t>EL ADMP selecciona “Resuelta”.</w:t>
            </w:r>
          </w:p>
          <w:p w:rsidR="00105388" w:rsidRDefault="00105388"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05388" w:rsidRDefault="00105388"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05388" w:rsidRDefault="00105388" w:rsidP="00F93E9F">
            <w:pPr>
              <w:pStyle w:val="ListParagraph"/>
              <w:numPr>
                <w:ilvl w:val="3"/>
                <w:numId w:val="80"/>
              </w:numPr>
              <w:spacing w:after="0" w:line="240" w:lineRule="auto"/>
              <w:rPr>
                <w:sz w:val="20"/>
                <w:szCs w:val="20"/>
              </w:rPr>
            </w:pPr>
            <w:r>
              <w:rPr>
                <w:sz w:val="20"/>
                <w:szCs w:val="20"/>
              </w:rPr>
              <w:t>Se cancela 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05388" w:rsidRDefault="00105388" w:rsidP="00F93E9F">
            <w:pPr>
              <w:pStyle w:val="ListParagraph"/>
              <w:numPr>
                <w:ilvl w:val="2"/>
                <w:numId w:val="80"/>
              </w:numPr>
              <w:spacing w:after="0" w:line="240" w:lineRule="auto"/>
              <w:rPr>
                <w:sz w:val="20"/>
                <w:szCs w:val="20"/>
              </w:rPr>
            </w:pPr>
            <w:r>
              <w:rPr>
                <w:sz w:val="20"/>
                <w:szCs w:val="20"/>
              </w:rPr>
              <w:t>Fin del Cu.</w:t>
            </w:r>
          </w:p>
          <w:p w:rsidR="00105388" w:rsidRDefault="00105388"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105388" w:rsidRDefault="00105388"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105388" w:rsidRDefault="00105388"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105388" w:rsidRDefault="00105388"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05388" w:rsidRDefault="00105388"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105388" w:rsidRDefault="00105388"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05388" w:rsidRDefault="00105388"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05388" w:rsidRDefault="00105388" w:rsidP="00F93E9F">
            <w:pPr>
              <w:pStyle w:val="ListParagraph"/>
              <w:numPr>
                <w:ilvl w:val="5"/>
                <w:numId w:val="80"/>
              </w:numPr>
              <w:spacing w:after="0" w:line="240" w:lineRule="auto"/>
              <w:rPr>
                <w:sz w:val="20"/>
                <w:szCs w:val="20"/>
              </w:rPr>
            </w:pPr>
            <w:r>
              <w:rPr>
                <w:sz w:val="20"/>
                <w:szCs w:val="20"/>
              </w:rPr>
              <w:t>Se cancela el Cu.</w:t>
            </w:r>
          </w:p>
          <w:p w:rsidR="00105388" w:rsidRDefault="00105388"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105388" w:rsidRDefault="00105388" w:rsidP="00F93E9F">
            <w:pPr>
              <w:pStyle w:val="ListParagraph"/>
              <w:numPr>
                <w:ilvl w:val="4"/>
                <w:numId w:val="80"/>
              </w:numPr>
              <w:spacing w:after="0" w:line="240" w:lineRule="auto"/>
              <w:rPr>
                <w:sz w:val="20"/>
                <w:szCs w:val="20"/>
              </w:rPr>
            </w:pPr>
            <w:r>
              <w:rPr>
                <w:sz w:val="20"/>
                <w:szCs w:val="20"/>
              </w:rPr>
              <w:t>Fin del Cu.</w:t>
            </w:r>
          </w:p>
          <w:p w:rsidR="00105388" w:rsidRDefault="00105388"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105388" w:rsidRDefault="00105388" w:rsidP="00F93E9F">
            <w:pPr>
              <w:pStyle w:val="ListParagraph"/>
              <w:numPr>
                <w:ilvl w:val="2"/>
                <w:numId w:val="80"/>
              </w:numPr>
              <w:spacing w:after="0" w:line="240" w:lineRule="auto"/>
              <w:rPr>
                <w:sz w:val="20"/>
                <w:szCs w:val="20"/>
              </w:rPr>
            </w:pPr>
            <w:r>
              <w:rPr>
                <w:sz w:val="20"/>
                <w:szCs w:val="20"/>
              </w:rPr>
              <w:t xml:space="preserve">Fin del Cu. </w:t>
            </w:r>
          </w:p>
          <w:p w:rsidR="00105388" w:rsidRDefault="00105388"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05388" w:rsidRPr="003328BA" w:rsidRDefault="00105388" w:rsidP="00F93E9F">
            <w:pPr>
              <w:pStyle w:val="ListParagraph"/>
              <w:numPr>
                <w:ilvl w:val="0"/>
                <w:numId w:val="81"/>
              </w:numPr>
              <w:spacing w:after="0" w:line="240" w:lineRule="auto"/>
              <w:rPr>
                <w:sz w:val="20"/>
                <w:szCs w:val="20"/>
              </w:rPr>
            </w:pPr>
            <w:r w:rsidRPr="003328BA">
              <w:rPr>
                <w:sz w:val="20"/>
                <w:szCs w:val="20"/>
              </w:rPr>
              <w:t>Fin del Cu.</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Temas Pendientes</w:t>
            </w:r>
          </w:p>
        </w:tc>
      </w:tr>
      <w:tr w:rsidR="00105388" w:rsidRPr="003328BA" w:rsidTr="00F93E9F">
        <w:tc>
          <w:tcPr>
            <w:tcW w:w="9214" w:type="dxa"/>
            <w:gridSpan w:val="3"/>
          </w:tcPr>
          <w:p w:rsidR="00105388" w:rsidRPr="002E4D62" w:rsidRDefault="00105388" w:rsidP="00F93E9F">
            <w:pPr>
              <w:spacing w:after="0" w:line="240" w:lineRule="auto"/>
              <w:rPr>
                <w:rStyle w:val="Strong"/>
                <w:b w:val="0"/>
                <w:sz w:val="20"/>
                <w:szCs w:val="20"/>
              </w:rPr>
            </w:pPr>
            <w:r w:rsidRPr="002E4D62">
              <w:rPr>
                <w:rStyle w:val="Strong"/>
                <w:b w:val="0"/>
                <w:sz w:val="20"/>
                <w:szCs w:val="20"/>
              </w:rPr>
              <w:t>No aplica.</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Comentarios</w:t>
            </w:r>
          </w:p>
        </w:tc>
      </w:tr>
      <w:tr w:rsidR="00105388" w:rsidRPr="003328BA" w:rsidTr="00F93E9F">
        <w:tc>
          <w:tcPr>
            <w:tcW w:w="9214" w:type="dxa"/>
            <w:gridSpan w:val="3"/>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05388" w:rsidRPr="003328BA" w:rsidRDefault="00105388" w:rsidP="00F93E9F">
            <w:pPr>
              <w:spacing w:after="0" w:line="240" w:lineRule="auto"/>
              <w:rPr>
                <w:sz w:val="20"/>
                <w:szCs w:val="20"/>
              </w:rPr>
            </w:pPr>
            <w:r>
              <w:rPr>
                <w:sz w:val="20"/>
                <w:szCs w:val="20"/>
              </w:rPr>
              <w:t>No aplica</w:t>
            </w:r>
            <w:r w:rsidRPr="003328BA">
              <w:rPr>
                <w:sz w:val="20"/>
                <w:szCs w:val="20"/>
              </w:rPr>
              <w:t>.</w:t>
            </w:r>
          </w:p>
        </w:tc>
      </w:tr>
      <w:tr w:rsidR="00105388" w:rsidRPr="003328BA" w:rsidTr="00F93E9F">
        <w:tc>
          <w:tcPr>
            <w:tcW w:w="2977" w:type="dxa"/>
            <w:gridSpan w:val="2"/>
          </w:tcPr>
          <w:p w:rsidR="00105388" w:rsidRPr="003328BA" w:rsidRDefault="00105388"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05388" w:rsidRPr="003328BA" w:rsidRDefault="00105388" w:rsidP="00F93E9F">
            <w:pPr>
              <w:pStyle w:val="ListParagraph"/>
              <w:spacing w:after="0" w:line="240" w:lineRule="auto"/>
              <w:ind w:left="0"/>
              <w:rPr>
                <w:b/>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Casos de Uso donde se Incluye</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Casos de Uso al que Extiende</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2977" w:type="dxa"/>
            <w:gridSpan w:val="2"/>
          </w:tcPr>
          <w:p w:rsidR="00105388" w:rsidRPr="003328BA" w:rsidRDefault="00105388" w:rsidP="00F93E9F">
            <w:pPr>
              <w:spacing w:after="0" w:line="240" w:lineRule="auto"/>
              <w:rPr>
                <w:rStyle w:val="Strong"/>
                <w:b w:val="0"/>
                <w:sz w:val="20"/>
                <w:szCs w:val="20"/>
              </w:rPr>
            </w:pPr>
            <w:r w:rsidRPr="003328BA">
              <w:rPr>
                <w:b/>
                <w:bCs/>
                <w:sz w:val="20"/>
                <w:szCs w:val="20"/>
              </w:rPr>
              <w:t>Caso de uso  de Generalización</w:t>
            </w:r>
          </w:p>
        </w:tc>
        <w:tc>
          <w:tcPr>
            <w:tcW w:w="6237" w:type="dxa"/>
          </w:tcPr>
          <w:p w:rsidR="00105388" w:rsidRPr="003328BA" w:rsidRDefault="00105388" w:rsidP="00F93E9F">
            <w:pPr>
              <w:spacing w:after="0" w:line="240" w:lineRule="auto"/>
              <w:rPr>
                <w:sz w:val="20"/>
                <w:szCs w:val="20"/>
              </w:rPr>
            </w:pPr>
            <w:r w:rsidRPr="003328BA">
              <w:rPr>
                <w:sz w:val="20"/>
                <w:szCs w:val="20"/>
              </w:rPr>
              <w:t>No aplica.</w:t>
            </w:r>
          </w:p>
        </w:tc>
      </w:tr>
      <w:tr w:rsidR="00105388" w:rsidRPr="003328BA" w:rsidTr="00F93E9F">
        <w:tc>
          <w:tcPr>
            <w:tcW w:w="9214" w:type="dxa"/>
            <w:gridSpan w:val="3"/>
          </w:tcPr>
          <w:p w:rsidR="00105388" w:rsidRPr="003328BA" w:rsidRDefault="00105388" w:rsidP="00F93E9F">
            <w:pPr>
              <w:spacing w:after="0" w:line="240" w:lineRule="auto"/>
              <w:rPr>
                <w:rStyle w:val="Strong"/>
                <w:sz w:val="20"/>
                <w:szCs w:val="20"/>
              </w:rPr>
            </w:pPr>
            <w:r w:rsidRPr="003328BA">
              <w:rPr>
                <w:rStyle w:val="Strong"/>
                <w:sz w:val="20"/>
                <w:szCs w:val="20"/>
              </w:rPr>
              <w:t>Prototipo de Interfaz</w:t>
            </w:r>
          </w:p>
        </w:tc>
      </w:tr>
      <w:tr w:rsidR="00105388" w:rsidRPr="003328BA" w:rsidTr="00F93E9F">
        <w:tc>
          <w:tcPr>
            <w:tcW w:w="9214" w:type="dxa"/>
            <w:gridSpan w:val="3"/>
          </w:tcPr>
          <w:p w:rsidR="00105388" w:rsidRPr="002E4D62" w:rsidRDefault="00105388" w:rsidP="00F93E9F">
            <w:pPr>
              <w:spacing w:after="0" w:line="240" w:lineRule="auto"/>
              <w:rPr>
                <w:rStyle w:val="Strong"/>
                <w:b w:val="0"/>
                <w:sz w:val="20"/>
                <w:szCs w:val="20"/>
              </w:rPr>
            </w:pPr>
            <w:r w:rsidRPr="002E4D62">
              <w:rPr>
                <w:rStyle w:val="Strong"/>
                <w:b w:val="0"/>
                <w:sz w:val="20"/>
                <w:szCs w:val="20"/>
              </w:rPr>
              <w:t>&lt;Imagen del prototipo de interfaz si aplica.&gt;</w:t>
            </w:r>
          </w:p>
        </w:tc>
      </w:tr>
      <w:tr w:rsidR="00105388" w:rsidRPr="003328BA" w:rsidTr="00F93E9F">
        <w:tc>
          <w:tcPr>
            <w:tcW w:w="2977" w:type="dxa"/>
            <w:gridSpan w:val="2"/>
          </w:tcPr>
          <w:p w:rsidR="00105388" w:rsidRPr="003328BA" w:rsidRDefault="00105388" w:rsidP="00F93E9F">
            <w:pPr>
              <w:spacing w:after="0" w:line="240" w:lineRule="auto"/>
              <w:rPr>
                <w:rStyle w:val="Strong"/>
                <w:sz w:val="20"/>
                <w:szCs w:val="20"/>
              </w:rPr>
            </w:pPr>
            <w:r w:rsidRPr="003328BA">
              <w:rPr>
                <w:rStyle w:val="Strong"/>
                <w:sz w:val="20"/>
                <w:szCs w:val="20"/>
              </w:rPr>
              <w:t>Historia Versiones</w:t>
            </w:r>
          </w:p>
        </w:tc>
        <w:tc>
          <w:tcPr>
            <w:tcW w:w="6237" w:type="dxa"/>
          </w:tcPr>
          <w:p w:rsidR="00105388" w:rsidRPr="003328BA" w:rsidRDefault="00105388" w:rsidP="00F93E9F">
            <w:pPr>
              <w:spacing w:after="0" w:line="240" w:lineRule="auto"/>
              <w:rPr>
                <w:sz w:val="20"/>
                <w:szCs w:val="20"/>
              </w:rPr>
            </w:pPr>
            <w:r>
              <w:rPr>
                <w:sz w:val="20"/>
                <w:szCs w:val="20"/>
              </w:rPr>
              <w:t xml:space="preserve">26-09-2012 - </w:t>
            </w:r>
            <w:r w:rsidRPr="003328BA">
              <w:rPr>
                <w:sz w:val="20"/>
                <w:szCs w:val="20"/>
              </w:rPr>
              <w:t>0.1 – Demian Odasso</w:t>
            </w:r>
          </w:p>
        </w:tc>
      </w:tr>
    </w:tbl>
    <w:p w:rsidR="00105388" w:rsidRDefault="00105388" w:rsidP="00C3525D"/>
    <w:p w:rsidR="00105388" w:rsidRPr="00702488" w:rsidRDefault="00105388" w:rsidP="0051241E">
      <w:pPr>
        <w:pStyle w:val="Heading1"/>
      </w:pPr>
      <w:bookmarkStart w:id="108" w:name="_Toc336529913"/>
      <w:r w:rsidRPr="00702488">
        <w:t>Requerimientos no funcionales</w:t>
      </w:r>
      <w:bookmarkEnd w:id="108"/>
    </w:p>
    <w:p w:rsidR="00105388" w:rsidRPr="00702488" w:rsidRDefault="00105388" w:rsidP="009867DE">
      <w:pPr>
        <w:pStyle w:val="Heading2"/>
      </w:pPr>
      <w:bookmarkStart w:id="109" w:name="_Toc336529914"/>
      <w:r w:rsidRPr="00702488">
        <w:t>Requerimientos del producto</w:t>
      </w:r>
      <w:bookmarkEnd w:id="109"/>
    </w:p>
    <w:p w:rsidR="00105388" w:rsidRPr="00702488" w:rsidRDefault="00105388" w:rsidP="009867DE">
      <w:pPr>
        <w:pStyle w:val="Heading3"/>
      </w:pPr>
      <w:bookmarkStart w:id="110" w:name="_Toc336529915"/>
      <w:r>
        <w:t>De s</w:t>
      </w:r>
      <w:r w:rsidRPr="00702488">
        <w:t>eguridad</w:t>
      </w:r>
      <w:bookmarkEnd w:id="110"/>
    </w:p>
    <w:p w:rsidR="00105388" w:rsidRPr="00702488" w:rsidRDefault="00105388" w:rsidP="009867DE">
      <w:pPr>
        <w:rPr>
          <w:bCs/>
          <w:iCs/>
          <w:sz w:val="20"/>
        </w:rPr>
      </w:pPr>
      <w:r w:rsidRPr="00702488">
        <w:rPr>
          <w:bCs/>
          <w:iCs/>
          <w:sz w:val="20"/>
        </w:rPr>
        <w:t>El sistema deberá contar con un tratamiento de usuarios con contraseña para mayor                          seguridad del sistema.</w:t>
      </w:r>
    </w:p>
    <w:p w:rsidR="00105388" w:rsidRPr="00702488" w:rsidRDefault="00105388" w:rsidP="009867DE">
      <w:pPr>
        <w:pStyle w:val="Heading3"/>
      </w:pPr>
      <w:bookmarkStart w:id="111" w:name="_Toc336529916"/>
      <w:r w:rsidRPr="00702488">
        <w:t>De performance</w:t>
      </w:r>
      <w:bookmarkEnd w:id="111"/>
    </w:p>
    <w:p w:rsidR="00105388" w:rsidRPr="00702488" w:rsidRDefault="00105388" w:rsidP="009867DE">
      <w:pPr>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05388" w:rsidRPr="00702488" w:rsidRDefault="00105388" w:rsidP="009867DE">
      <w:pPr>
        <w:pStyle w:val="Heading3"/>
      </w:pPr>
      <w:bookmarkStart w:id="112" w:name="_Toc336529917"/>
      <w:r w:rsidRPr="00702488">
        <w:t xml:space="preserve">De </w:t>
      </w:r>
      <w:r>
        <w:t>c</w:t>
      </w:r>
      <w:r w:rsidRPr="00702488">
        <w:t>onfiabilidad</w:t>
      </w:r>
      <w:bookmarkEnd w:id="112"/>
    </w:p>
    <w:p w:rsidR="00105388" w:rsidRPr="00702488" w:rsidRDefault="00105388" w:rsidP="009867DE">
      <w:pPr>
        <w:rPr>
          <w:sz w:val="20"/>
          <w:szCs w:val="20"/>
        </w:rPr>
      </w:pPr>
      <w:r w:rsidRPr="00702488">
        <w:rPr>
          <w:sz w:val="20"/>
          <w:szCs w:val="20"/>
        </w:rPr>
        <w:t>La solución debe ofrecer adecuados niveles de servicios  donde la disponibilidad y recuperación  de fallos sea garantizada.</w:t>
      </w:r>
    </w:p>
    <w:p w:rsidR="00105388" w:rsidRPr="00702488" w:rsidRDefault="00105388" w:rsidP="009867DE">
      <w:pPr>
        <w:pStyle w:val="Heading3"/>
        <w:rPr>
          <w:bCs w:val="0"/>
          <w:iCs/>
        </w:rPr>
      </w:pPr>
      <w:bookmarkStart w:id="113" w:name="_Toc336529918"/>
      <w:r w:rsidRPr="00702488">
        <w:rPr>
          <w:bCs w:val="0"/>
          <w:iCs/>
        </w:rPr>
        <w:t xml:space="preserve">Restricciones </w:t>
      </w:r>
      <w:r>
        <w:rPr>
          <w:bCs w:val="0"/>
          <w:iCs/>
        </w:rPr>
        <w:t>t</w:t>
      </w:r>
      <w:r w:rsidRPr="00702488">
        <w:rPr>
          <w:bCs w:val="0"/>
          <w:iCs/>
        </w:rPr>
        <w:t>écnicas</w:t>
      </w:r>
      <w:bookmarkEnd w:id="113"/>
    </w:p>
    <w:p w:rsidR="00105388" w:rsidRPr="009D380F" w:rsidRDefault="00105388" w:rsidP="00D9244B">
      <w:pPr>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105388"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388" w:rsidRDefault="00105388" w:rsidP="0068163B">
      <w:pPr>
        <w:spacing w:after="0" w:line="240" w:lineRule="auto"/>
      </w:pPr>
      <w:r>
        <w:separator/>
      </w:r>
    </w:p>
  </w:endnote>
  <w:endnote w:type="continuationSeparator" w:id="0">
    <w:p w:rsidR="00105388" w:rsidRDefault="00105388"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388" w:rsidRDefault="00105388">
    <w:pPr>
      <w:pStyle w:val="Footer"/>
      <w:jc w:val="right"/>
    </w:pPr>
  </w:p>
  <w:p w:rsidR="00105388" w:rsidRDefault="001053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105388" w:rsidRPr="00701C1F" w:rsidTr="00701C1F">
      <w:tc>
        <w:tcPr>
          <w:tcW w:w="9054" w:type="dxa"/>
          <w:tcBorders>
            <w:top w:val="single" w:sz="8" w:space="0" w:color="9BBB59"/>
          </w:tcBorders>
        </w:tcPr>
        <w:p w:rsidR="00105388" w:rsidRPr="00701C1F" w:rsidRDefault="00105388" w:rsidP="00701C1F">
          <w:pPr>
            <w:pStyle w:val="Footer"/>
            <w:tabs>
              <w:tab w:val="left" w:pos="6390"/>
            </w:tabs>
          </w:pPr>
          <w:r w:rsidRPr="00701C1F">
            <w:tab/>
          </w:r>
          <w:r w:rsidRPr="00701C1F">
            <w:tab/>
          </w:r>
          <w:r w:rsidRPr="00701C1F">
            <w:tab/>
            <w:t xml:space="preserve">Página </w:t>
          </w:r>
          <w:r w:rsidRPr="00701C1F">
            <w:rPr>
              <w:b/>
              <w:bCs/>
            </w:rPr>
            <w:fldChar w:fldCharType="begin"/>
          </w:r>
          <w:r w:rsidRPr="00701C1F">
            <w:rPr>
              <w:b/>
              <w:bCs/>
            </w:rPr>
            <w:instrText xml:space="preserve"> PAGE </w:instrText>
          </w:r>
          <w:r w:rsidRPr="00701C1F">
            <w:rPr>
              <w:b/>
              <w:bCs/>
            </w:rPr>
            <w:fldChar w:fldCharType="separate"/>
          </w:r>
          <w:r>
            <w:rPr>
              <w:b/>
              <w:bCs/>
              <w:noProof/>
            </w:rPr>
            <w:t>96</w:t>
          </w:r>
          <w:r w:rsidRPr="00701C1F">
            <w:rPr>
              <w:b/>
              <w:bCs/>
            </w:rPr>
            <w:fldChar w:fldCharType="end"/>
          </w:r>
          <w:r w:rsidRPr="00701C1F">
            <w:t xml:space="preserve"> de </w:t>
          </w:r>
          <w:r w:rsidRPr="00701C1F">
            <w:rPr>
              <w:b/>
              <w:bCs/>
            </w:rPr>
            <w:fldChar w:fldCharType="begin"/>
          </w:r>
          <w:r w:rsidRPr="00701C1F">
            <w:rPr>
              <w:b/>
              <w:bCs/>
            </w:rPr>
            <w:instrText xml:space="preserve"> NUMPAGES  </w:instrText>
          </w:r>
          <w:r w:rsidRPr="00701C1F">
            <w:rPr>
              <w:b/>
              <w:bCs/>
            </w:rPr>
            <w:fldChar w:fldCharType="separate"/>
          </w:r>
          <w:r>
            <w:rPr>
              <w:b/>
              <w:bCs/>
              <w:noProof/>
            </w:rPr>
            <w:t>103</w:t>
          </w:r>
          <w:r w:rsidRPr="00701C1F">
            <w:rPr>
              <w:b/>
              <w:bCs/>
            </w:rPr>
            <w:fldChar w:fldCharType="end"/>
          </w:r>
        </w:p>
      </w:tc>
    </w:tr>
  </w:tbl>
  <w:p w:rsidR="00105388" w:rsidRDefault="00105388">
    <w:pPr>
      <w:pStyle w:val="Footer"/>
      <w:jc w:val="right"/>
    </w:pPr>
  </w:p>
  <w:p w:rsidR="00105388" w:rsidRDefault="001053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388" w:rsidRDefault="00105388" w:rsidP="0068163B">
      <w:pPr>
        <w:spacing w:after="0" w:line="240" w:lineRule="auto"/>
      </w:pPr>
      <w:r>
        <w:separator/>
      </w:r>
    </w:p>
  </w:footnote>
  <w:footnote w:type="continuationSeparator" w:id="0">
    <w:p w:rsidR="00105388" w:rsidRDefault="00105388"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105388" w:rsidRPr="00701C1F" w:rsidTr="00701C1F">
      <w:tc>
        <w:tcPr>
          <w:tcW w:w="7196" w:type="dxa"/>
        </w:tcPr>
        <w:p w:rsidR="00105388" w:rsidRPr="00701C1F" w:rsidRDefault="00105388">
          <w:pPr>
            <w:pStyle w:val="Header"/>
            <w:rPr>
              <w:rFonts w:cs="Calibri"/>
            </w:rPr>
          </w:pPr>
          <w:r w:rsidRPr="00701C1F">
            <w:rPr>
              <w:rFonts w:cs="Calibri"/>
            </w:rPr>
            <w:t>Gestión de instalación y mantenimiento de antenas de telecomunicaciones</w:t>
          </w:r>
        </w:p>
      </w:tc>
      <w:tc>
        <w:tcPr>
          <w:tcW w:w="1858" w:type="dxa"/>
        </w:tcPr>
        <w:p w:rsidR="00105388" w:rsidRPr="00701C1F" w:rsidRDefault="00105388">
          <w:pPr>
            <w:pStyle w:val="Header"/>
          </w:pPr>
          <w:r w:rsidRPr="00701C1F">
            <w:t>Coming S.A.</w:t>
          </w:r>
        </w:p>
      </w:tc>
    </w:tr>
    <w:tr w:rsidR="00105388" w:rsidRPr="00701C1F" w:rsidTr="00701C1F">
      <w:tc>
        <w:tcPr>
          <w:tcW w:w="7196" w:type="dxa"/>
          <w:tcBorders>
            <w:bottom w:val="single" w:sz="8" w:space="0" w:color="9BBB59"/>
          </w:tcBorders>
        </w:tcPr>
        <w:p w:rsidR="00105388" w:rsidRPr="00701C1F" w:rsidRDefault="00105388">
          <w:pPr>
            <w:pStyle w:val="Header"/>
          </w:pPr>
          <w:r w:rsidRPr="00701C1F">
            <w:t>Documento de Especificación de Requerimientos</w:t>
          </w:r>
        </w:p>
      </w:tc>
      <w:tc>
        <w:tcPr>
          <w:tcW w:w="1858" w:type="dxa"/>
          <w:tcBorders>
            <w:bottom w:val="single" w:sz="8" w:space="0" w:color="9BBB59"/>
          </w:tcBorders>
        </w:tcPr>
        <w:p w:rsidR="00105388" w:rsidRPr="00701C1F" w:rsidRDefault="00105388" w:rsidP="00101895">
          <w:pPr>
            <w:pStyle w:val="Header"/>
            <w:rPr>
              <w:sz w:val="20"/>
              <w:szCs w:val="20"/>
            </w:rPr>
          </w:pPr>
          <w:r w:rsidRPr="00701C1F">
            <w:rPr>
              <w:sz w:val="20"/>
              <w:szCs w:val="20"/>
            </w:rPr>
            <w:t>Versión 1.5</w:t>
          </w:r>
        </w:p>
      </w:tc>
    </w:tr>
  </w:tbl>
  <w:p w:rsidR="00105388" w:rsidRDefault="001053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39">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2"/>
  </w:num>
  <w:num w:numId="2">
    <w:abstractNumId w:val="65"/>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9"/>
  </w:num>
  <w:num w:numId="10">
    <w:abstractNumId w:val="19"/>
  </w:num>
  <w:num w:numId="11">
    <w:abstractNumId w:val="26"/>
  </w:num>
  <w:num w:numId="12">
    <w:abstractNumId w:val="66"/>
  </w:num>
  <w:num w:numId="13">
    <w:abstractNumId w:val="50"/>
  </w:num>
  <w:num w:numId="14">
    <w:abstractNumId w:val="38"/>
  </w:num>
  <w:num w:numId="15">
    <w:abstractNumId w:val="47"/>
  </w:num>
  <w:num w:numId="16">
    <w:abstractNumId w:val="34"/>
  </w:num>
  <w:num w:numId="17">
    <w:abstractNumId w:val="74"/>
  </w:num>
  <w:num w:numId="18">
    <w:abstractNumId w:val="32"/>
  </w:num>
  <w:num w:numId="19">
    <w:abstractNumId w:val="67"/>
  </w:num>
  <w:num w:numId="20">
    <w:abstractNumId w:val="31"/>
  </w:num>
  <w:num w:numId="21">
    <w:abstractNumId w:val="73"/>
  </w:num>
  <w:num w:numId="22">
    <w:abstractNumId w:val="72"/>
  </w:num>
  <w:num w:numId="23">
    <w:abstractNumId w:val="63"/>
  </w:num>
  <w:num w:numId="24">
    <w:abstractNumId w:val="60"/>
  </w:num>
  <w:num w:numId="25">
    <w:abstractNumId w:val="20"/>
  </w:num>
  <w:num w:numId="26">
    <w:abstractNumId w:val="23"/>
  </w:num>
  <w:num w:numId="27">
    <w:abstractNumId w:val="21"/>
  </w:num>
  <w:num w:numId="28">
    <w:abstractNumId w:val="54"/>
  </w:num>
  <w:num w:numId="29">
    <w:abstractNumId w:val="46"/>
  </w:num>
  <w:num w:numId="30">
    <w:abstractNumId w:val="4"/>
  </w:num>
  <w:num w:numId="31">
    <w:abstractNumId w:val="51"/>
  </w:num>
  <w:num w:numId="32">
    <w:abstractNumId w:val="45"/>
  </w:num>
  <w:num w:numId="33">
    <w:abstractNumId w:val="55"/>
  </w:num>
  <w:num w:numId="34">
    <w:abstractNumId w:val="7"/>
  </w:num>
  <w:num w:numId="35">
    <w:abstractNumId w:val="71"/>
  </w:num>
  <w:num w:numId="36">
    <w:abstractNumId w:val="9"/>
  </w:num>
  <w:num w:numId="37">
    <w:abstractNumId w:val="16"/>
  </w:num>
  <w:num w:numId="38">
    <w:abstractNumId w:val="43"/>
  </w:num>
  <w:num w:numId="39">
    <w:abstractNumId w:val="27"/>
  </w:num>
  <w:num w:numId="40">
    <w:abstractNumId w:val="6"/>
  </w:num>
  <w:num w:numId="41">
    <w:abstractNumId w:val="40"/>
  </w:num>
  <w:num w:numId="42">
    <w:abstractNumId w:val="30"/>
  </w:num>
  <w:num w:numId="43">
    <w:abstractNumId w:val="62"/>
  </w:num>
  <w:num w:numId="44">
    <w:abstractNumId w:val="41"/>
  </w:num>
  <w:num w:numId="45">
    <w:abstractNumId w:val="53"/>
  </w:num>
  <w:num w:numId="46">
    <w:abstractNumId w:val="81"/>
  </w:num>
  <w:num w:numId="47">
    <w:abstractNumId w:val="14"/>
  </w:num>
  <w:num w:numId="48">
    <w:abstractNumId w:val="75"/>
  </w:num>
  <w:num w:numId="49">
    <w:abstractNumId w:val="22"/>
  </w:num>
  <w:num w:numId="50">
    <w:abstractNumId w:val="76"/>
  </w:num>
  <w:num w:numId="51">
    <w:abstractNumId w:val="1"/>
  </w:num>
  <w:num w:numId="52">
    <w:abstractNumId w:val="2"/>
  </w:num>
  <w:num w:numId="53">
    <w:abstractNumId w:val="35"/>
  </w:num>
  <w:num w:numId="54">
    <w:abstractNumId w:val="52"/>
  </w:num>
  <w:num w:numId="55">
    <w:abstractNumId w:val="37"/>
  </w:num>
  <w:num w:numId="56">
    <w:abstractNumId w:val="10"/>
  </w:num>
  <w:num w:numId="57">
    <w:abstractNumId w:val="64"/>
  </w:num>
  <w:num w:numId="58">
    <w:abstractNumId w:val="18"/>
  </w:num>
  <w:num w:numId="59">
    <w:abstractNumId w:val="59"/>
  </w:num>
  <w:num w:numId="60">
    <w:abstractNumId w:val="36"/>
  </w:num>
  <w:num w:numId="61">
    <w:abstractNumId w:val="33"/>
  </w:num>
  <w:num w:numId="62">
    <w:abstractNumId w:val="24"/>
  </w:num>
  <w:num w:numId="63">
    <w:abstractNumId w:val="61"/>
  </w:num>
  <w:num w:numId="64">
    <w:abstractNumId w:val="70"/>
  </w:num>
  <w:num w:numId="65">
    <w:abstractNumId w:val="39"/>
  </w:num>
  <w:num w:numId="66">
    <w:abstractNumId w:val="3"/>
  </w:num>
  <w:num w:numId="67">
    <w:abstractNumId w:val="0"/>
  </w:num>
  <w:num w:numId="6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4"/>
  </w:num>
  <w:num w:numId="71">
    <w:abstractNumId w:val="25"/>
  </w:num>
  <w:num w:numId="72">
    <w:abstractNumId w:val="17"/>
  </w:num>
  <w:num w:numId="7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58"/>
  </w:num>
  <w:num w:numId="76">
    <w:abstractNumId w:val="28"/>
  </w:num>
  <w:num w:numId="77">
    <w:abstractNumId w:val="29"/>
  </w:num>
  <w:num w:numId="78">
    <w:abstractNumId w:val="48"/>
  </w:num>
  <w:num w:numId="79">
    <w:abstractNumId w:val="12"/>
  </w:num>
  <w:num w:numId="80">
    <w:abstractNumId w:val="5"/>
  </w:num>
  <w:num w:numId="81">
    <w:abstractNumId w:val="77"/>
  </w:num>
  <w:num w:numId="82">
    <w:abstractNumId w:val="68"/>
  </w:num>
  <w:num w:numId="83">
    <w:abstractNumId w:val="57"/>
  </w:num>
  <w:num w:numId="84">
    <w:abstractNumId w:val="56"/>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45AD"/>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05388"/>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0C01"/>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4D62"/>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79DF"/>
    <w:rsid w:val="003600EE"/>
    <w:rsid w:val="00364DB2"/>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4AC6"/>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70E14"/>
    <w:rsid w:val="00D73403"/>
    <w:rsid w:val="00D75B92"/>
    <w:rsid w:val="00D777D5"/>
    <w:rsid w:val="00D8642F"/>
    <w:rsid w:val="00D87F6A"/>
    <w:rsid w:val="00D91FBB"/>
    <w:rsid w:val="00D9244B"/>
    <w:rsid w:val="00D93ED4"/>
    <w:rsid w:val="00D944F6"/>
    <w:rsid w:val="00D977A2"/>
    <w:rsid w:val="00DA33A9"/>
    <w:rsid w:val="00DB0DCA"/>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5A01"/>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2D15"/>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93F"/>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40799D"/>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CD0828"/>
    <w:rPr>
      <w:rFonts w:ascii="Cambria" w:hAnsi="Cambria" w:cs="Times New Roman"/>
      <w:b/>
      <w:bCs/>
      <w:color w:val="4F81BD"/>
    </w:rPr>
  </w:style>
  <w:style w:type="character" w:customStyle="1" w:styleId="Heading4Char">
    <w:name w:val="Heading 4 Char"/>
    <w:basedOn w:val="DefaultParagraphFont"/>
    <w:link w:val="Heading4"/>
    <w:uiPriority w:val="99"/>
    <w:locked/>
    <w:rsid w:val="003D6DB0"/>
    <w:rPr>
      <w:rFonts w:ascii="Cambria" w:hAnsi="Cambria" w:cs="Times New Roman"/>
      <w:b/>
      <w:bCs/>
      <w:i/>
      <w:iCs/>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basedOn w:val="DefaultParagraphFont"/>
    <w:link w:val="NoSpacing"/>
    <w:uiPriority w:val="99"/>
    <w:locked/>
    <w:rsid w:val="0068163B"/>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8163B"/>
    <w:rPr>
      <w:rFonts w:ascii="Tahoma" w:hAnsi="Tahoma" w:cs="Tahoma"/>
      <w:sz w:val="16"/>
      <w:szCs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bCs/>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E486E"/>
    <w:rPr>
      <w:rFonts w:ascii="Tahoma" w:hAnsi="Tahoma" w:cs="Tahoma"/>
      <w:sz w:val="16"/>
      <w:szCs w:val="16"/>
      <w:lang w:val="es-AR"/>
    </w:rPr>
  </w:style>
  <w:style w:type="character" w:styleId="CommentReference">
    <w:name w:val="annotation reference"/>
    <w:basedOn w:val="DefaultParagraphFont"/>
    <w:uiPriority w:val="99"/>
    <w:semiHidden/>
    <w:rsid w:val="002A4576"/>
    <w:rPr>
      <w:rFonts w:cs="Times New Roman"/>
      <w:sz w:val="16"/>
      <w:szCs w:val="16"/>
    </w:rPr>
  </w:style>
  <w:style w:type="paragraph" w:styleId="CommentText">
    <w:name w:val="annotation text"/>
    <w:basedOn w:val="Normal"/>
    <w:link w:val="CommentTextChar"/>
    <w:uiPriority w:val="99"/>
    <w:semiHidden/>
    <w:rsid w:val="002A4576"/>
    <w:pPr>
      <w:spacing w:line="240" w:lineRule="auto"/>
    </w:pPr>
    <w:rPr>
      <w:sz w:val="20"/>
      <w:szCs w:val="20"/>
    </w:rPr>
  </w:style>
  <w:style w:type="character" w:customStyle="1" w:styleId="CommentTextChar">
    <w:name w:val="Comment Text Char"/>
    <w:basedOn w:val="DefaultParagraphFont"/>
    <w:link w:val="CommentText"/>
    <w:uiPriority w:val="99"/>
    <w:semiHidden/>
    <w:locked/>
    <w:rsid w:val="002A4576"/>
    <w:rPr>
      <w:rFonts w:cs="Times New Roman"/>
      <w:sz w:val="20"/>
      <w:szCs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bCs/>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s>
</file>

<file path=word/webSettings.xml><?xml version="1.0" encoding="utf-8"?>
<w:webSettings xmlns:r="http://schemas.openxmlformats.org/officeDocument/2006/relationships" xmlns:w="http://schemas.openxmlformats.org/wordprocessingml/2006/main">
  <w:divs>
    <w:div w:id="499465437">
      <w:marLeft w:val="0"/>
      <w:marRight w:val="0"/>
      <w:marTop w:val="0"/>
      <w:marBottom w:val="0"/>
      <w:divBdr>
        <w:top w:val="none" w:sz="0" w:space="0" w:color="auto"/>
        <w:left w:val="none" w:sz="0" w:space="0" w:color="auto"/>
        <w:bottom w:val="none" w:sz="0" w:space="0" w:color="auto"/>
        <w:right w:val="none" w:sz="0" w:space="0" w:color="auto"/>
      </w:divBdr>
    </w:div>
    <w:div w:id="499465438">
      <w:marLeft w:val="0"/>
      <w:marRight w:val="0"/>
      <w:marTop w:val="0"/>
      <w:marBottom w:val="0"/>
      <w:divBdr>
        <w:top w:val="none" w:sz="0" w:space="0" w:color="auto"/>
        <w:left w:val="none" w:sz="0" w:space="0" w:color="auto"/>
        <w:bottom w:val="none" w:sz="0" w:space="0" w:color="auto"/>
        <w:right w:val="none" w:sz="0" w:space="0" w:color="auto"/>
      </w:divBdr>
    </w:div>
    <w:div w:id="499465439">
      <w:marLeft w:val="0"/>
      <w:marRight w:val="0"/>
      <w:marTop w:val="0"/>
      <w:marBottom w:val="0"/>
      <w:divBdr>
        <w:top w:val="none" w:sz="0" w:space="0" w:color="auto"/>
        <w:left w:val="none" w:sz="0" w:space="0" w:color="auto"/>
        <w:bottom w:val="none" w:sz="0" w:space="0" w:color="auto"/>
        <w:right w:val="none" w:sz="0" w:space="0" w:color="auto"/>
      </w:divBdr>
    </w:div>
    <w:div w:id="49946544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6123</TotalTime>
  <Pages>103</Pages>
  <Words>26277</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14</cp:revision>
  <dcterms:created xsi:type="dcterms:W3CDTF">2012-05-27T18:16:00Z</dcterms:created>
  <dcterms:modified xsi:type="dcterms:W3CDTF">2012-09-29T19:30:00Z</dcterms:modified>
</cp:coreProperties>
</file>