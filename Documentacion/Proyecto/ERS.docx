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proofErr w:type="spellStart"/>
      <w:r w:rsidRPr="00702488">
        <w:t>Coming</w:t>
      </w:r>
      <w:proofErr w:type="spellEnd"/>
      <w:r w:rsidRPr="00702488">
        <w:t xml:space="preserve">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tulodeTDC"/>
        <w:ind w:left="720"/>
        <w:rPr>
          <w:lang w:val="es-AR"/>
        </w:rPr>
      </w:pPr>
      <w:r w:rsidRPr="00702488">
        <w:rPr>
          <w:lang w:val="es-AR"/>
        </w:rPr>
        <w:lastRenderedPageBreak/>
        <w:t>Índice</w:t>
      </w:r>
    </w:p>
    <w:p w:rsidR="00077CDB" w:rsidRPr="00113D2C" w:rsidRDefault="00DC66AF">
      <w:pPr>
        <w:pStyle w:val="TD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ipervnculo"/>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18" w:history="1">
        <w:r w:rsidR="00077CDB" w:rsidRPr="008D7755">
          <w:rPr>
            <w:rStyle w:val="Hipervnculo"/>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19" w:history="1">
        <w:r w:rsidR="00077CDB" w:rsidRPr="008D7755">
          <w:rPr>
            <w:rStyle w:val="Hipervnculo"/>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A65AD3">
      <w:pPr>
        <w:pStyle w:val="TDC1"/>
        <w:tabs>
          <w:tab w:val="right" w:leader="dot" w:pos="8828"/>
        </w:tabs>
        <w:rPr>
          <w:rFonts w:eastAsia="Times New Roman"/>
          <w:noProof/>
          <w:lang w:eastAsia="es-AR"/>
        </w:rPr>
      </w:pPr>
      <w:hyperlink w:anchor="_Toc340690320" w:history="1">
        <w:r w:rsidR="00077CDB" w:rsidRPr="008D7755">
          <w:rPr>
            <w:rStyle w:val="Hipervnculo"/>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21" w:history="1">
        <w:r w:rsidR="00077CDB" w:rsidRPr="008D7755">
          <w:rPr>
            <w:rStyle w:val="Hipervnculo"/>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22" w:history="1">
        <w:r w:rsidR="00077CDB" w:rsidRPr="008D7755">
          <w:rPr>
            <w:rStyle w:val="Hipervnculo"/>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23" w:history="1">
        <w:r w:rsidR="00077CDB" w:rsidRPr="008D7755">
          <w:rPr>
            <w:rStyle w:val="Hipervnculo"/>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A65AD3">
      <w:pPr>
        <w:pStyle w:val="TDC1"/>
        <w:tabs>
          <w:tab w:val="right" w:leader="dot" w:pos="8828"/>
        </w:tabs>
        <w:rPr>
          <w:rFonts w:eastAsia="Times New Roman"/>
          <w:noProof/>
          <w:lang w:eastAsia="es-AR"/>
        </w:rPr>
      </w:pPr>
      <w:hyperlink w:anchor="_Toc340690324" w:history="1">
        <w:r w:rsidR="00077CDB" w:rsidRPr="008D7755">
          <w:rPr>
            <w:rStyle w:val="Hipervnculo"/>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25" w:history="1">
        <w:r w:rsidR="00077CDB" w:rsidRPr="008D7755">
          <w:rPr>
            <w:rStyle w:val="Hipervnculo"/>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26" w:history="1">
        <w:r w:rsidR="00077CDB" w:rsidRPr="008D7755">
          <w:rPr>
            <w:rStyle w:val="Hipervnculo"/>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27" w:history="1">
        <w:r w:rsidR="00077CDB" w:rsidRPr="008D7755">
          <w:rPr>
            <w:rStyle w:val="Hipervnculo"/>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28" w:history="1">
        <w:r w:rsidR="00077CDB" w:rsidRPr="008D7755">
          <w:rPr>
            <w:rStyle w:val="Hipervnculo"/>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29" w:history="1">
        <w:r w:rsidR="00077CDB" w:rsidRPr="008D7755">
          <w:rPr>
            <w:rStyle w:val="Hipervnculo"/>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330" w:history="1">
        <w:r w:rsidR="00077CDB" w:rsidRPr="008D7755">
          <w:rPr>
            <w:rStyle w:val="Hipervnculo"/>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A65AD3">
      <w:pPr>
        <w:pStyle w:val="TDC3"/>
        <w:rPr>
          <w:rFonts w:ascii="Calibri" w:eastAsia="Times New Roman" w:hAnsi="Calibri"/>
          <w:bCs w:val="0"/>
          <w:lang w:eastAsia="es-AR"/>
        </w:rPr>
      </w:pPr>
      <w:hyperlink w:anchor="_Toc340690331" w:history="1">
        <w:r w:rsidR="00077CDB" w:rsidRPr="008D7755">
          <w:rPr>
            <w:rStyle w:val="Hipervnculo"/>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32" w:history="1">
        <w:r w:rsidR="00077CDB" w:rsidRPr="008D7755">
          <w:rPr>
            <w:rStyle w:val="Hipervnculo"/>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33" w:history="1">
        <w:r w:rsidR="00077CDB" w:rsidRPr="008D7755">
          <w:rPr>
            <w:rStyle w:val="Hipervnculo"/>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34" w:history="1">
        <w:r w:rsidR="00077CDB" w:rsidRPr="008D7755">
          <w:rPr>
            <w:rStyle w:val="Hipervnculo"/>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35" w:history="1">
        <w:r w:rsidR="00077CDB" w:rsidRPr="008D7755">
          <w:rPr>
            <w:rStyle w:val="Hipervnculo"/>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A65AD3">
      <w:pPr>
        <w:pStyle w:val="TDC1"/>
        <w:tabs>
          <w:tab w:val="right" w:leader="dot" w:pos="8828"/>
        </w:tabs>
        <w:rPr>
          <w:rFonts w:eastAsia="Times New Roman"/>
          <w:noProof/>
          <w:lang w:eastAsia="es-AR"/>
        </w:rPr>
      </w:pPr>
      <w:hyperlink w:anchor="_Toc340690336" w:history="1">
        <w:r w:rsidR="00077CDB" w:rsidRPr="008D7755">
          <w:rPr>
            <w:rStyle w:val="Hipervnculo"/>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A65AD3">
      <w:pPr>
        <w:pStyle w:val="TDC3"/>
        <w:rPr>
          <w:rFonts w:ascii="Calibri" w:eastAsia="Times New Roman" w:hAnsi="Calibri"/>
          <w:bCs w:val="0"/>
          <w:lang w:eastAsia="es-AR"/>
        </w:rPr>
      </w:pPr>
      <w:hyperlink w:anchor="_Toc340690337" w:history="1">
        <w:r w:rsidR="00077CDB" w:rsidRPr="008D7755">
          <w:rPr>
            <w:rStyle w:val="Hipervnculo"/>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38" w:history="1">
        <w:r w:rsidR="00077CDB" w:rsidRPr="008D7755">
          <w:rPr>
            <w:rStyle w:val="Hipervnculo"/>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39" w:history="1">
        <w:r w:rsidR="00077CDB" w:rsidRPr="008D7755">
          <w:rPr>
            <w:rStyle w:val="Hipervnculo"/>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0" w:history="1">
        <w:r w:rsidR="00077CDB" w:rsidRPr="008D7755">
          <w:rPr>
            <w:rStyle w:val="Hipervnculo"/>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1" w:history="1">
        <w:r w:rsidR="00077CDB" w:rsidRPr="008D7755">
          <w:rPr>
            <w:rStyle w:val="Hipervnculo"/>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2" w:history="1">
        <w:r w:rsidR="00077CDB" w:rsidRPr="008D7755">
          <w:rPr>
            <w:rStyle w:val="Hipervnculo"/>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3" w:history="1">
        <w:r w:rsidR="00077CDB" w:rsidRPr="008D7755">
          <w:rPr>
            <w:rStyle w:val="Hipervnculo"/>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4" w:history="1">
        <w:r w:rsidR="00077CDB" w:rsidRPr="006E6A17">
          <w:rPr>
            <w:rStyle w:val="Hipervnculo"/>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5" w:history="1">
        <w:r w:rsidR="00077CDB" w:rsidRPr="006E6A17">
          <w:rPr>
            <w:rStyle w:val="Hipervnculo"/>
          </w:rPr>
          <w:t>9. Modificar solicitud de viatico</w:t>
        </w:r>
        <w:r w:rsidR="00077CDB" w:rsidRPr="008D7755">
          <w:rPr>
            <w:rStyle w:val="Hipervnculo"/>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6" w:history="1">
        <w:r w:rsidR="00077CDB" w:rsidRPr="008D7755">
          <w:rPr>
            <w:rStyle w:val="Hipervnculo"/>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7" w:history="1">
        <w:r w:rsidR="00077CDB" w:rsidRPr="008D7755">
          <w:rPr>
            <w:rStyle w:val="Hipervnculo"/>
          </w:rPr>
          <w:t>16. Registrar documento de solicitud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8" w:history="1">
        <w:r w:rsidR="00077CDB" w:rsidRPr="008D7755">
          <w:rPr>
            <w:rStyle w:val="Hipervnculo"/>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49" w:history="1">
        <w:r w:rsidR="00077CDB" w:rsidRPr="008D7755">
          <w:rPr>
            <w:rStyle w:val="Hipervnculo"/>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0" w:history="1">
        <w:r w:rsidR="00077CDB" w:rsidRPr="008D7755">
          <w:rPr>
            <w:rStyle w:val="Hipervnculo"/>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1" w:history="1">
        <w:r w:rsidR="00077CDB" w:rsidRPr="008D7755">
          <w:rPr>
            <w:rStyle w:val="Hipervnculo"/>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2" w:history="1">
        <w:r w:rsidR="00077CDB" w:rsidRPr="008D7755">
          <w:rPr>
            <w:rStyle w:val="Hipervnculo"/>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3" w:history="1">
        <w:r w:rsidR="00077CDB" w:rsidRPr="008D7755">
          <w:rPr>
            <w:rStyle w:val="Hipervnculo"/>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4" w:history="1">
        <w:r w:rsidR="00077CDB" w:rsidRPr="008D7755">
          <w:rPr>
            <w:rStyle w:val="Hipervnculo"/>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5" w:history="1">
        <w:r w:rsidR="00077CDB" w:rsidRPr="008D7755">
          <w:rPr>
            <w:rStyle w:val="Hipervnculo"/>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6" w:history="1">
        <w:r w:rsidR="00077CDB" w:rsidRPr="008D7755">
          <w:rPr>
            <w:rStyle w:val="Hipervnculo"/>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7" w:history="1">
        <w:r w:rsidR="00077CDB" w:rsidRPr="008D7755">
          <w:rPr>
            <w:rStyle w:val="Hipervnculo"/>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8" w:history="1">
        <w:r w:rsidR="00077CDB" w:rsidRPr="008D7755">
          <w:rPr>
            <w:rStyle w:val="Hipervnculo"/>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59" w:history="1">
        <w:r w:rsidR="00077CDB" w:rsidRPr="008D7755">
          <w:rPr>
            <w:rStyle w:val="Hipervnculo"/>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0" w:history="1">
        <w:r w:rsidR="00077CDB" w:rsidRPr="008D7755">
          <w:rPr>
            <w:rStyle w:val="Hipervnculo"/>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1" w:history="1">
        <w:r w:rsidR="00077CDB" w:rsidRPr="008D7755">
          <w:rPr>
            <w:rStyle w:val="Hipervnculo"/>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2" w:history="1">
        <w:r w:rsidR="00077CDB" w:rsidRPr="008D7755">
          <w:rPr>
            <w:rStyle w:val="Hipervnculo"/>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3" w:history="1">
        <w:r w:rsidR="00077CDB" w:rsidRPr="006E6A17">
          <w:rPr>
            <w:rStyle w:val="Hipervnculo"/>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4" w:history="1">
        <w:r w:rsidR="00077CDB" w:rsidRPr="008D7755">
          <w:rPr>
            <w:rStyle w:val="Hipervnculo"/>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5" w:history="1">
        <w:r w:rsidR="00077CDB" w:rsidRPr="006E6A17">
          <w:rPr>
            <w:rStyle w:val="Hipervnculo"/>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6" w:history="1">
        <w:r w:rsidR="00077CDB" w:rsidRPr="008D7755">
          <w:rPr>
            <w:rStyle w:val="Hipervnculo"/>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7" w:history="1">
        <w:r w:rsidR="00077CDB" w:rsidRPr="008D7755">
          <w:rPr>
            <w:rStyle w:val="Hipervnculo"/>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8" w:history="1">
        <w:r w:rsidR="00077CDB" w:rsidRPr="008D7755">
          <w:rPr>
            <w:rStyle w:val="Hipervnculo"/>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69" w:history="1">
        <w:r w:rsidR="00077CDB" w:rsidRPr="008D7755">
          <w:rPr>
            <w:rStyle w:val="Hipervnculo"/>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0" w:history="1">
        <w:r w:rsidR="00077CDB" w:rsidRPr="008D7755">
          <w:rPr>
            <w:rStyle w:val="Hipervnculo"/>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1" w:history="1">
        <w:r w:rsidR="00077CDB" w:rsidRPr="008D7755">
          <w:rPr>
            <w:rStyle w:val="Hipervnculo"/>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2" w:history="1">
        <w:r w:rsidR="00077CDB" w:rsidRPr="008D7755">
          <w:rPr>
            <w:rStyle w:val="Hipervnculo"/>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3" w:history="1">
        <w:r w:rsidR="00077CDB" w:rsidRPr="008D7755">
          <w:rPr>
            <w:rStyle w:val="Hipervnculo"/>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4" w:history="1">
        <w:r w:rsidR="00077CDB" w:rsidRPr="008D7755">
          <w:rPr>
            <w:rStyle w:val="Hipervnculo"/>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5" w:history="1">
        <w:r w:rsidR="00077CDB" w:rsidRPr="008D7755">
          <w:rPr>
            <w:rStyle w:val="Hipervnculo"/>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6" w:history="1">
        <w:r w:rsidR="00077CDB" w:rsidRPr="008D7755">
          <w:rPr>
            <w:rStyle w:val="Hipervnculo"/>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7" w:history="1">
        <w:r w:rsidR="00077CDB" w:rsidRPr="008D7755">
          <w:rPr>
            <w:rStyle w:val="Hipervnculo"/>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8" w:history="1">
        <w:r w:rsidR="00077CDB" w:rsidRPr="008D7755">
          <w:rPr>
            <w:rStyle w:val="Hipervnculo"/>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79" w:history="1">
        <w:r w:rsidR="00077CDB" w:rsidRPr="008D7755">
          <w:rPr>
            <w:rStyle w:val="Hipervnculo"/>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0" w:history="1">
        <w:r w:rsidR="00077CDB" w:rsidRPr="008D7755">
          <w:rPr>
            <w:rStyle w:val="Hipervnculo"/>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1" w:history="1">
        <w:r w:rsidR="00077CDB" w:rsidRPr="008D7755">
          <w:rPr>
            <w:rStyle w:val="Hipervnculo"/>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2" w:history="1">
        <w:r w:rsidR="00077CDB" w:rsidRPr="008D7755">
          <w:rPr>
            <w:rStyle w:val="Hipervnculo"/>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3" w:history="1">
        <w:r w:rsidR="00077CDB" w:rsidRPr="008D7755">
          <w:rPr>
            <w:rStyle w:val="Hipervnculo"/>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4" w:history="1">
        <w:r w:rsidR="00077CDB" w:rsidRPr="008D7755">
          <w:rPr>
            <w:rStyle w:val="Hipervnculo"/>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5" w:history="1">
        <w:r w:rsidR="00077CDB" w:rsidRPr="008D7755">
          <w:rPr>
            <w:rStyle w:val="Hipervnculo"/>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6" w:history="1">
        <w:r w:rsidR="00077CDB" w:rsidRPr="008D7755">
          <w:rPr>
            <w:rStyle w:val="Hipervnculo"/>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7" w:history="1">
        <w:r w:rsidR="00077CDB" w:rsidRPr="008D7755">
          <w:rPr>
            <w:rStyle w:val="Hipervnculo"/>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8" w:history="1">
        <w:r w:rsidR="00077CDB" w:rsidRPr="008D7755">
          <w:rPr>
            <w:rStyle w:val="Hipervnculo"/>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89" w:history="1">
        <w:r w:rsidR="00077CDB" w:rsidRPr="008D7755">
          <w:rPr>
            <w:rStyle w:val="Hipervnculo"/>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0" w:history="1">
        <w:r w:rsidR="00077CDB" w:rsidRPr="008D7755">
          <w:rPr>
            <w:rStyle w:val="Hipervnculo"/>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1" w:history="1">
        <w:r w:rsidR="00077CDB" w:rsidRPr="008D7755">
          <w:rPr>
            <w:rStyle w:val="Hipervnculo"/>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2" w:history="1">
        <w:r w:rsidR="00077CDB" w:rsidRPr="008D7755">
          <w:rPr>
            <w:rStyle w:val="Hipervnculo"/>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3" w:history="1">
        <w:r w:rsidR="00077CDB" w:rsidRPr="008D7755">
          <w:rPr>
            <w:rStyle w:val="Hipervnculo"/>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4" w:history="1">
        <w:r w:rsidR="00077CDB" w:rsidRPr="008D7755">
          <w:rPr>
            <w:rStyle w:val="Hipervnculo"/>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5" w:history="1">
        <w:r w:rsidR="00077CDB" w:rsidRPr="008D7755">
          <w:rPr>
            <w:rStyle w:val="Hipervnculo"/>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6" w:history="1">
        <w:r w:rsidR="00077CDB" w:rsidRPr="008D7755">
          <w:rPr>
            <w:rStyle w:val="Hipervnculo"/>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7" w:history="1">
        <w:r w:rsidR="00077CDB" w:rsidRPr="008D7755">
          <w:rPr>
            <w:rStyle w:val="Hipervnculo"/>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8" w:history="1">
        <w:r w:rsidR="00077CDB" w:rsidRPr="008D7755">
          <w:rPr>
            <w:rStyle w:val="Hipervnculo"/>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399" w:history="1">
        <w:r w:rsidR="00077CDB" w:rsidRPr="008D7755">
          <w:rPr>
            <w:rStyle w:val="Hipervnculo"/>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0" w:history="1">
        <w:r w:rsidR="00077CDB" w:rsidRPr="008D7755">
          <w:rPr>
            <w:rStyle w:val="Hipervnculo"/>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1" w:history="1">
        <w:r w:rsidR="00077CDB" w:rsidRPr="008D7755">
          <w:rPr>
            <w:rStyle w:val="Hipervnculo"/>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2" w:history="1">
        <w:r w:rsidR="00077CDB" w:rsidRPr="008D7755">
          <w:rPr>
            <w:rStyle w:val="Hipervnculo"/>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3" w:history="1">
        <w:r w:rsidR="00077CDB" w:rsidRPr="008D7755">
          <w:rPr>
            <w:rStyle w:val="Hipervnculo"/>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4" w:history="1">
        <w:r w:rsidR="00077CDB" w:rsidRPr="008D7755">
          <w:rPr>
            <w:rStyle w:val="Hipervnculo"/>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5" w:history="1">
        <w:r w:rsidR="00077CDB" w:rsidRPr="008D7755">
          <w:rPr>
            <w:rStyle w:val="Hipervnculo"/>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6" w:history="1">
        <w:r w:rsidR="00077CDB" w:rsidRPr="008D7755">
          <w:rPr>
            <w:rStyle w:val="Hipervnculo"/>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7" w:history="1">
        <w:r w:rsidR="00077CDB" w:rsidRPr="008D7755">
          <w:rPr>
            <w:rStyle w:val="Hipervnculo"/>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8" w:history="1">
        <w:r w:rsidR="00077CDB" w:rsidRPr="008D7755">
          <w:rPr>
            <w:rStyle w:val="Hipervnculo"/>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09" w:history="1">
        <w:r w:rsidR="00077CDB" w:rsidRPr="008D7755">
          <w:rPr>
            <w:rStyle w:val="Hipervnculo"/>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0" w:history="1">
        <w:r w:rsidR="00077CDB" w:rsidRPr="008D7755">
          <w:rPr>
            <w:rStyle w:val="Hipervnculo"/>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1" w:history="1">
        <w:r w:rsidR="00077CDB" w:rsidRPr="008D7755">
          <w:rPr>
            <w:rStyle w:val="Hipervnculo"/>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2" w:history="1">
        <w:r w:rsidR="00077CDB" w:rsidRPr="008D7755">
          <w:rPr>
            <w:rStyle w:val="Hipervnculo"/>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3" w:history="1">
        <w:r w:rsidR="00077CDB" w:rsidRPr="008D7755">
          <w:rPr>
            <w:rStyle w:val="Hipervnculo"/>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4" w:history="1">
        <w:r w:rsidR="00077CDB" w:rsidRPr="008D7755">
          <w:rPr>
            <w:rStyle w:val="Hipervnculo"/>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5" w:history="1">
        <w:r w:rsidR="00077CDB" w:rsidRPr="008D7755">
          <w:rPr>
            <w:rStyle w:val="Hipervnculo"/>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6" w:history="1">
        <w:r w:rsidR="00077CDB" w:rsidRPr="008D7755">
          <w:rPr>
            <w:rStyle w:val="Hipervnculo"/>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7" w:history="1">
        <w:r w:rsidR="00077CDB" w:rsidRPr="008D7755">
          <w:rPr>
            <w:rStyle w:val="Hipervnculo"/>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8" w:history="1">
        <w:r w:rsidR="00077CDB" w:rsidRPr="008D7755">
          <w:rPr>
            <w:rStyle w:val="Hipervnculo"/>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19" w:history="1">
        <w:r w:rsidR="00077CDB" w:rsidRPr="008D7755">
          <w:rPr>
            <w:rStyle w:val="Hipervnculo"/>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0" w:history="1">
        <w:r w:rsidR="00077CDB" w:rsidRPr="008D7755">
          <w:rPr>
            <w:rStyle w:val="Hipervnculo"/>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1" w:history="1">
        <w:r w:rsidR="00077CDB" w:rsidRPr="008D7755">
          <w:rPr>
            <w:rStyle w:val="Hipervnculo"/>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2" w:history="1">
        <w:r w:rsidR="00077CDB" w:rsidRPr="008D7755">
          <w:rPr>
            <w:rStyle w:val="Hipervnculo"/>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3" w:history="1">
        <w:r w:rsidR="00077CDB" w:rsidRPr="008D7755">
          <w:rPr>
            <w:rStyle w:val="Hipervnculo"/>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4" w:history="1">
        <w:r w:rsidR="00077CDB" w:rsidRPr="008D7755">
          <w:rPr>
            <w:rStyle w:val="Hipervnculo"/>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5" w:history="1">
        <w:r w:rsidR="00077CDB" w:rsidRPr="008D7755">
          <w:rPr>
            <w:rStyle w:val="Hipervnculo"/>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6" w:history="1">
        <w:r w:rsidR="00077CDB" w:rsidRPr="008D7755">
          <w:rPr>
            <w:rStyle w:val="Hipervnculo"/>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7" w:history="1">
        <w:r w:rsidR="00077CDB" w:rsidRPr="008D7755">
          <w:rPr>
            <w:rStyle w:val="Hipervnculo"/>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8" w:history="1">
        <w:r w:rsidR="00077CDB" w:rsidRPr="008D7755">
          <w:rPr>
            <w:rStyle w:val="Hipervnculo"/>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29" w:history="1">
        <w:r w:rsidR="00077CDB" w:rsidRPr="008D7755">
          <w:rPr>
            <w:rStyle w:val="Hipervnculo"/>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30" w:history="1">
        <w:r w:rsidR="00077CDB" w:rsidRPr="008D7755">
          <w:rPr>
            <w:rStyle w:val="Hipervnculo"/>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31" w:history="1">
        <w:r w:rsidR="00077CDB" w:rsidRPr="008D7755">
          <w:rPr>
            <w:rStyle w:val="Hipervnculo"/>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32" w:history="1">
        <w:r w:rsidR="00077CDB" w:rsidRPr="008D7755">
          <w:rPr>
            <w:rStyle w:val="Hipervnculo"/>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33" w:history="1">
        <w:r w:rsidR="00077CDB" w:rsidRPr="008D7755">
          <w:rPr>
            <w:rStyle w:val="Hipervnculo"/>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34" w:history="1">
        <w:r w:rsidR="00077CDB" w:rsidRPr="008D7755">
          <w:rPr>
            <w:rStyle w:val="Hipervnculo"/>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35" w:history="1">
        <w:r w:rsidR="00077CDB" w:rsidRPr="008D7755">
          <w:rPr>
            <w:rStyle w:val="Hipervnculo"/>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36" w:history="1">
        <w:r w:rsidR="00077CDB" w:rsidRPr="008D7755">
          <w:rPr>
            <w:rStyle w:val="Hipervnculo"/>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A65AD3">
      <w:pPr>
        <w:pStyle w:val="TDC1"/>
        <w:tabs>
          <w:tab w:val="right" w:leader="dot" w:pos="8828"/>
        </w:tabs>
        <w:rPr>
          <w:rFonts w:eastAsia="Times New Roman"/>
          <w:noProof/>
          <w:lang w:eastAsia="es-AR"/>
        </w:rPr>
      </w:pPr>
      <w:hyperlink w:anchor="_Toc340690437" w:history="1">
        <w:r w:rsidR="00077CDB" w:rsidRPr="008D7755">
          <w:rPr>
            <w:rStyle w:val="Hipervnculo"/>
            <w:noProof/>
          </w:rPr>
          <w:t>Requerimientos no funcionales</w:t>
        </w:r>
        <w:r w:rsidR="00077CDB">
          <w:rPr>
            <w:noProof/>
            <w:webHidden/>
          </w:rPr>
          <w:tab/>
        </w:r>
        <w:r w:rsidR="00DC66AF">
          <w:rPr>
            <w:noProof/>
            <w:webHidden/>
          </w:rPr>
          <w:fldChar w:fldCharType="begin"/>
        </w:r>
        <w:r w:rsidR="00077CDB">
          <w:rPr>
            <w:noProof/>
            <w:webHidden/>
          </w:rPr>
          <w:instrText xml:space="preserve"> PAGEREF _Toc340690437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A65AD3">
      <w:pPr>
        <w:pStyle w:val="TDC2"/>
        <w:tabs>
          <w:tab w:val="right" w:leader="dot" w:pos="8828"/>
        </w:tabs>
        <w:rPr>
          <w:rFonts w:eastAsia="Times New Roman"/>
          <w:noProof/>
          <w:lang w:eastAsia="es-AR"/>
        </w:rPr>
      </w:pPr>
      <w:hyperlink w:anchor="_Toc340690438" w:history="1">
        <w:r w:rsidR="00077CDB" w:rsidRPr="008D7755">
          <w:rPr>
            <w:rStyle w:val="Hipervnculo"/>
            <w:noProof/>
          </w:rPr>
          <w:t>Requerimientos del producto</w:t>
        </w:r>
        <w:r w:rsidR="00077CDB">
          <w:rPr>
            <w:noProof/>
            <w:webHidden/>
          </w:rPr>
          <w:tab/>
        </w:r>
        <w:r w:rsidR="00DC66AF">
          <w:rPr>
            <w:noProof/>
            <w:webHidden/>
          </w:rPr>
          <w:fldChar w:fldCharType="begin"/>
        </w:r>
        <w:r w:rsidR="00077CDB">
          <w:rPr>
            <w:noProof/>
            <w:webHidden/>
          </w:rPr>
          <w:instrText xml:space="preserve"> PAGEREF _Toc340690438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A65AD3">
      <w:pPr>
        <w:pStyle w:val="TDC3"/>
        <w:rPr>
          <w:rFonts w:ascii="Calibri" w:eastAsia="Times New Roman" w:hAnsi="Calibri"/>
          <w:bCs w:val="0"/>
          <w:lang w:eastAsia="es-AR"/>
        </w:rPr>
      </w:pPr>
      <w:hyperlink w:anchor="_Toc340690439" w:history="1">
        <w:r w:rsidR="00077CDB" w:rsidRPr="008D7755">
          <w:rPr>
            <w:rStyle w:val="Hipervnculo"/>
          </w:rPr>
          <w:t>De seguridad</w:t>
        </w:r>
        <w:r w:rsidR="00077CDB">
          <w:rPr>
            <w:webHidden/>
          </w:rPr>
          <w:tab/>
        </w:r>
        <w:r w:rsidR="00DC66AF">
          <w:rPr>
            <w:webHidden/>
          </w:rPr>
          <w:fldChar w:fldCharType="begin"/>
        </w:r>
        <w:r w:rsidR="00077CDB">
          <w:rPr>
            <w:webHidden/>
          </w:rPr>
          <w:instrText xml:space="preserve"> PAGEREF _Toc340690439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40" w:history="1">
        <w:r w:rsidR="00077CDB" w:rsidRPr="008D7755">
          <w:rPr>
            <w:rStyle w:val="Hipervnculo"/>
          </w:rPr>
          <w:t>De performance</w:t>
        </w:r>
        <w:r w:rsidR="00077CDB">
          <w:rPr>
            <w:webHidden/>
          </w:rPr>
          <w:tab/>
        </w:r>
        <w:r w:rsidR="00DC66AF">
          <w:rPr>
            <w:webHidden/>
          </w:rPr>
          <w:fldChar w:fldCharType="begin"/>
        </w:r>
        <w:r w:rsidR="00077CDB">
          <w:rPr>
            <w:webHidden/>
          </w:rPr>
          <w:instrText xml:space="preserve"> PAGEREF _Toc340690440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41" w:history="1">
        <w:r w:rsidR="00077CDB" w:rsidRPr="008D7755">
          <w:rPr>
            <w:rStyle w:val="Hipervnculo"/>
          </w:rPr>
          <w:t>De confiabilidad</w:t>
        </w:r>
        <w:r w:rsidR="00077CDB">
          <w:rPr>
            <w:webHidden/>
          </w:rPr>
          <w:tab/>
        </w:r>
        <w:r w:rsidR="00DC66AF">
          <w:rPr>
            <w:webHidden/>
          </w:rPr>
          <w:fldChar w:fldCharType="begin"/>
        </w:r>
        <w:r w:rsidR="00077CDB">
          <w:rPr>
            <w:webHidden/>
          </w:rPr>
          <w:instrText xml:space="preserve"> PAGEREF _Toc340690441 \h </w:instrText>
        </w:r>
        <w:r w:rsidR="00DC66AF">
          <w:rPr>
            <w:webHidden/>
          </w:rPr>
        </w:r>
        <w:r w:rsidR="00DC66AF">
          <w:rPr>
            <w:webHidden/>
          </w:rPr>
          <w:fldChar w:fldCharType="separate"/>
        </w:r>
        <w:r w:rsidR="00077CDB">
          <w:rPr>
            <w:webHidden/>
          </w:rPr>
          <w:t>112</w:t>
        </w:r>
        <w:r w:rsidR="00DC66AF">
          <w:rPr>
            <w:webHidden/>
          </w:rPr>
          <w:fldChar w:fldCharType="end"/>
        </w:r>
      </w:hyperlink>
    </w:p>
    <w:p w:rsidR="00077CDB" w:rsidRPr="00113D2C" w:rsidRDefault="00A65AD3">
      <w:pPr>
        <w:pStyle w:val="TDC3"/>
        <w:rPr>
          <w:rFonts w:ascii="Calibri" w:eastAsia="Times New Roman" w:hAnsi="Calibri"/>
          <w:bCs w:val="0"/>
          <w:lang w:eastAsia="es-AR"/>
        </w:rPr>
      </w:pPr>
      <w:hyperlink w:anchor="_Toc340690442" w:history="1">
        <w:r w:rsidR="00077CDB" w:rsidRPr="008D7755">
          <w:rPr>
            <w:rStyle w:val="Hipervnculo"/>
            <w:iCs/>
          </w:rPr>
          <w:t>Restricciones técnicas</w:t>
        </w:r>
        <w:r w:rsidR="00077CDB">
          <w:rPr>
            <w:webHidden/>
          </w:rPr>
          <w:tab/>
        </w:r>
        <w:r w:rsidR="00DC66AF">
          <w:rPr>
            <w:webHidden/>
          </w:rPr>
          <w:fldChar w:fldCharType="begin"/>
        </w:r>
        <w:r w:rsidR="00077CDB">
          <w:rPr>
            <w:webHidden/>
          </w:rPr>
          <w:instrText xml:space="preserve"> PAGEREF _Toc340690442 \h </w:instrText>
        </w:r>
        <w:r w:rsidR="00DC66AF">
          <w:rPr>
            <w:webHidden/>
          </w:rPr>
        </w:r>
        <w:r w:rsidR="00DC66AF">
          <w:rPr>
            <w:webHidden/>
          </w:rPr>
          <w:fldChar w:fldCharType="separate"/>
        </w:r>
        <w:r w:rsidR="00077CDB">
          <w:rPr>
            <w:webHidden/>
          </w:rPr>
          <w:t>112</w:t>
        </w:r>
        <w:r w:rsidR="00DC66AF">
          <w:rPr>
            <w:webHidden/>
          </w:rPr>
          <w:fldChar w:fldCharType="end"/>
        </w:r>
      </w:hyperlink>
    </w:p>
    <w:p w:rsidR="00154FD6" w:rsidRPr="00702488" w:rsidRDefault="00DC66AF"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Ttulo1"/>
        <w:ind w:left="720"/>
      </w:pPr>
      <w:bookmarkStart w:id="1" w:name="_Toc340690317"/>
      <w:r w:rsidRPr="00702488">
        <w:lastRenderedPageBreak/>
        <w:t>Introducción</w:t>
      </w:r>
      <w:bookmarkEnd w:id="1"/>
    </w:p>
    <w:p w:rsidR="00154FD6" w:rsidRPr="00702488" w:rsidRDefault="00154FD6" w:rsidP="00E87BEB">
      <w:pPr>
        <w:pStyle w:val="Ttulo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Ttulo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Ttulo1"/>
        <w:ind w:left="720"/>
      </w:pPr>
      <w:bookmarkStart w:id="4" w:name="_Toc340690320"/>
      <w:r w:rsidRPr="00702488">
        <w:t>Presentación del Producto</w:t>
      </w:r>
      <w:bookmarkEnd w:id="4"/>
    </w:p>
    <w:p w:rsidR="00154FD6" w:rsidRPr="00702488" w:rsidRDefault="00154FD6" w:rsidP="00E87BEB">
      <w:pPr>
        <w:pStyle w:val="Ttulo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Ttulo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Ttulo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Ttulo1"/>
        <w:ind w:left="720"/>
      </w:pPr>
      <w:bookmarkStart w:id="8" w:name="_Toc340690324"/>
      <w:r w:rsidRPr="00702488">
        <w:lastRenderedPageBreak/>
        <w:t>Descripción General</w:t>
      </w:r>
      <w:bookmarkEnd w:id="8"/>
    </w:p>
    <w:p w:rsidR="00154FD6" w:rsidRPr="00702488" w:rsidRDefault="00154FD6" w:rsidP="00E87BEB">
      <w:pPr>
        <w:pStyle w:val="Ttulo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Ttulo2"/>
        <w:ind w:left="720"/>
        <w:rPr>
          <w:rStyle w:val="Ttulo3Car"/>
          <w:b/>
        </w:rPr>
      </w:pPr>
      <w:bookmarkStart w:id="10" w:name="_Toc340690326"/>
      <w:r w:rsidRPr="00702488">
        <w:rPr>
          <w:rStyle w:val="Ttulo3C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Ttulo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Ttulo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 xml:space="preserve">Registrar acontecimiento </w:t>
            </w:r>
            <w:proofErr w:type="spellStart"/>
            <w:r>
              <w:rPr>
                <w:sz w:val="20"/>
                <w:szCs w:val="20"/>
              </w:rPr>
              <w:t>detarea</w:t>
            </w:r>
            <w:proofErr w:type="spellEnd"/>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proofErr w:type="spellStart"/>
            <w:r>
              <w:rPr>
                <w:sz w:val="20"/>
                <w:szCs w:val="20"/>
              </w:rPr>
              <w:t>Modificarsolicitud</w:t>
            </w:r>
            <w:proofErr w:type="spellEnd"/>
            <w:r>
              <w:rPr>
                <w:sz w:val="20"/>
                <w:szCs w:val="20"/>
              </w:rPr>
              <w:t xml:space="preserve">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material entregado por cliente  no usado</w:t>
            </w:r>
          </w:p>
          <w:p w:rsidR="00154FD6" w:rsidRPr="00701C1F" w:rsidRDefault="00154FD6"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material entregado por cliente no usado</w:t>
            </w:r>
          </w:p>
          <w:p w:rsidR="00154FD6" w:rsidRPr="00701C1F" w:rsidRDefault="00154FD6"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material entregado por cliente no usado</w:t>
            </w:r>
          </w:p>
          <w:p w:rsidR="00154FD6" w:rsidRPr="00701C1F" w:rsidRDefault="00154FD6"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Ttulo2"/>
        <w:ind w:left="720"/>
      </w:pPr>
      <w:bookmarkStart w:id="13" w:name="_Toc340690329"/>
      <w:r>
        <w:t>Diagrama de paquetes</w:t>
      </w:r>
      <w:bookmarkEnd w:id="13"/>
    </w:p>
    <w:p w:rsidR="00154FD6" w:rsidRPr="009A1828" w:rsidRDefault="00A65AD3"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Ttulo2"/>
        <w:ind w:left="720"/>
      </w:pPr>
      <w:bookmarkStart w:id="14" w:name="_Toc340690330"/>
      <w:r>
        <w:lastRenderedPageBreak/>
        <w:t>Diagramas de casos de uso</w:t>
      </w:r>
      <w:bookmarkEnd w:id="14"/>
    </w:p>
    <w:p w:rsidR="00154FD6" w:rsidRDefault="00154FD6" w:rsidP="00E87BEB">
      <w:pPr>
        <w:pStyle w:val="Ttulo3"/>
        <w:ind w:left="720"/>
      </w:pPr>
      <w:bookmarkStart w:id="15" w:name="_Toc340690331"/>
      <w:r>
        <w:t>Diagramas del paquete de proyectos</w:t>
      </w:r>
      <w:bookmarkEnd w:id="15"/>
    </w:p>
    <w:p w:rsidR="00154FD6" w:rsidRPr="002B3322" w:rsidRDefault="00A6150E" w:rsidP="002647E2">
      <w:pPr>
        <w:ind w:left="720" w:hanging="1287"/>
      </w:pPr>
      <w:r>
        <w:pict>
          <v:shape id="_x0000_i1026" type="#_x0000_t75" style="width:516pt;height:588.75pt">
            <v:imagedata r:id="rId12" o:title=""/>
          </v:shape>
        </w:pict>
      </w:r>
    </w:p>
    <w:p w:rsidR="00154FD6" w:rsidRDefault="00154FD6" w:rsidP="00E87BEB">
      <w:pPr>
        <w:pStyle w:val="Ttulo3"/>
        <w:ind w:left="720"/>
      </w:pPr>
      <w:bookmarkStart w:id="16" w:name="_Toc340690332"/>
      <w:r>
        <w:lastRenderedPageBreak/>
        <w:t>Diagramas del paquete de administración</w:t>
      </w:r>
      <w:bookmarkEnd w:id="16"/>
    </w:p>
    <w:p w:rsidR="00154FD6" w:rsidRPr="002B3322" w:rsidRDefault="00A6150E" w:rsidP="00B01FF1">
      <w:pPr>
        <w:ind w:hanging="567"/>
      </w:pPr>
      <w:r>
        <w:pict>
          <v:shape id="_x0000_i1027" type="#_x0000_t75" style="width:506.25pt;height:459.75pt">
            <v:imagedata r:id="rId13" o:title=""/>
          </v:shape>
        </w:pict>
      </w:r>
    </w:p>
    <w:p w:rsidR="00154FD6" w:rsidRDefault="00154FD6" w:rsidP="00E87BEB">
      <w:pPr>
        <w:pStyle w:val="Ttulo3"/>
        <w:ind w:left="720"/>
      </w:pPr>
      <w:bookmarkStart w:id="17" w:name="_Toc340690333"/>
      <w:r>
        <w:lastRenderedPageBreak/>
        <w:t>Diagramas del paquete de notificaciones</w:t>
      </w:r>
      <w:bookmarkEnd w:id="17"/>
    </w:p>
    <w:p w:rsidR="00154FD6" w:rsidRPr="002B3322" w:rsidRDefault="00A6150E" w:rsidP="002647E2">
      <w:pPr>
        <w:ind w:left="720" w:hanging="1146"/>
      </w:pPr>
      <w:r>
        <w:pict>
          <v:shape id="_x0000_i1028" type="#_x0000_t75" style="width:437.25pt;height:153.75pt">
            <v:imagedata r:id="rId14" o:title=""/>
          </v:shape>
        </w:pict>
      </w:r>
    </w:p>
    <w:p w:rsidR="00154FD6" w:rsidRDefault="00154FD6" w:rsidP="00E87BEB">
      <w:pPr>
        <w:pStyle w:val="Ttulo3"/>
        <w:ind w:left="720"/>
      </w:pPr>
      <w:bookmarkStart w:id="18" w:name="_Toc340690334"/>
      <w:r>
        <w:t>Diagramas del paquete de reportes</w:t>
      </w:r>
      <w:bookmarkEnd w:id="18"/>
    </w:p>
    <w:p w:rsidR="00154FD6" w:rsidRPr="009A1828" w:rsidRDefault="00A6150E" w:rsidP="002647E2">
      <w:pPr>
        <w:ind w:left="720" w:hanging="1146"/>
      </w:pPr>
      <w:r>
        <w:pict>
          <v:shape id="_x0000_i1029" type="#_x0000_t75" style="width:495.75pt;height:299.25pt">
            <v:imagedata r:id="rId15" o:title=""/>
          </v:shape>
        </w:pict>
      </w:r>
    </w:p>
    <w:p w:rsidR="00154FD6" w:rsidRDefault="00154FD6" w:rsidP="00E87BEB">
      <w:pPr>
        <w:pStyle w:val="Ttulo3"/>
        <w:ind w:left="720"/>
      </w:pPr>
      <w:bookmarkStart w:id="19" w:name="_Toc340690335"/>
      <w:r>
        <w:lastRenderedPageBreak/>
        <w:t>Diagramas del paquete de soporte</w:t>
      </w:r>
      <w:bookmarkEnd w:id="19"/>
    </w:p>
    <w:p w:rsidR="00154FD6" w:rsidRPr="002B3322" w:rsidRDefault="00A6150E" w:rsidP="002647E2">
      <w:pPr>
        <w:ind w:left="720" w:hanging="1287"/>
      </w:pPr>
      <w:r>
        <w:pict>
          <v:shape id="_x0000_i1030" type="#_x0000_t75" style="width:513.75pt;height:373.5pt">
            <v:imagedata r:id="rId16" o:title=""/>
          </v:shape>
        </w:pict>
      </w:r>
    </w:p>
    <w:p w:rsidR="00154FD6" w:rsidRPr="00702488" w:rsidRDefault="00154FD6" w:rsidP="00E87BEB">
      <w:pPr>
        <w:pStyle w:val="Ttulo1"/>
        <w:ind w:left="720"/>
      </w:pPr>
      <w:bookmarkStart w:id="20" w:name="_Toc340690336"/>
      <w:r w:rsidRPr="00702488">
        <w:t>Descripción detallada de requerimientos</w:t>
      </w:r>
      <w:bookmarkEnd w:id="20"/>
    </w:p>
    <w:p w:rsidR="00154FD6" w:rsidRPr="00702488" w:rsidRDefault="00154FD6" w:rsidP="00E87BEB">
      <w:pPr>
        <w:pStyle w:val="Ttulo3"/>
        <w:ind w:left="720"/>
      </w:pPr>
      <w:bookmarkStart w:id="21" w:name="_Toc326617836"/>
      <w:bookmarkStart w:id="22" w:name="_Toc34069033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A6150E" w:rsidP="00701C1F">
            <w:pPr>
              <w:spacing w:after="0" w:line="240" w:lineRule="auto"/>
              <w:rPr>
                <w:rStyle w:val="Textoennegrita"/>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154FD6" w:rsidRPr="00701C1F" w:rsidRDefault="00154FD6"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02488" w:rsidRDefault="00154FD6" w:rsidP="00A93822">
      <w:pPr>
        <w:pStyle w:val="Ttulo3"/>
        <w:ind w:left="720"/>
      </w:pPr>
      <w:bookmarkStart w:id="23" w:name="_Toc34069033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585"/>
        </w:trPr>
        <w:tc>
          <w:tcPr>
            <w:tcW w:w="9210" w:type="dxa"/>
            <w:gridSpan w:val="3"/>
          </w:tcPr>
          <w:p w:rsidR="00154FD6" w:rsidRPr="00701C1F" w:rsidRDefault="00A6150E" w:rsidP="00A93822">
            <w:pPr>
              <w:spacing w:after="0" w:line="240" w:lineRule="auto"/>
              <w:rPr>
                <w:rStyle w:val="Textoennegrita"/>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154FD6" w:rsidRPr="00701C1F" w:rsidRDefault="00154FD6"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Default="00154FD6" w:rsidP="00A93822">
      <w:pPr>
        <w:pStyle w:val="Ttulo3"/>
        <w:ind w:left="720"/>
      </w:pPr>
      <w:bookmarkStart w:id="24" w:name="_Toc340690339"/>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A93822">
      <w:pPr>
        <w:pStyle w:val="Ttulo3"/>
        <w:ind w:left="720"/>
      </w:pPr>
      <w:bookmarkStart w:id="25" w:name="_Toc340690340"/>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0927CB">
      <w:pPr>
        <w:pStyle w:val="Ttulo3"/>
        <w:ind w:left="720"/>
      </w:pPr>
      <w:bookmarkStart w:id="26" w:name="_Toc340690341"/>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Flujo</w:t>
            </w:r>
          </w:p>
        </w:tc>
      </w:tr>
      <w:tr w:rsidR="00154FD6" w:rsidRPr="003328BA" w:rsidTr="00134146">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0927CB">
      <w:pPr>
        <w:pStyle w:val="Ttulo3"/>
        <w:ind w:left="720"/>
      </w:pPr>
      <w:bookmarkStart w:id="27" w:name="_Toc340690342"/>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Flujo</w:t>
            </w:r>
          </w:p>
        </w:tc>
      </w:tr>
      <w:tr w:rsidR="00154FD6" w:rsidRPr="003328BA" w:rsidTr="005E0339">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proofErr w:type="spellStart"/>
            <w:r w:rsidRPr="003328BA">
              <w:rPr>
                <w:sz w:val="20"/>
                <w:szCs w:val="20"/>
              </w:rPr>
              <w:t>l</w:t>
            </w:r>
            <w:r>
              <w:rPr>
                <w:sz w:val="20"/>
                <w:szCs w:val="20"/>
              </w:rPr>
              <w:t>atarea</w:t>
            </w:r>
            <w:proofErr w:type="spellEnd"/>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0927CB">
      <w:pPr>
        <w:pStyle w:val="Ttulo3"/>
        <w:ind w:left="720"/>
      </w:pPr>
      <w:bookmarkStart w:id="28" w:name="_Toc340690343"/>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Flujo</w:t>
            </w:r>
          </w:p>
        </w:tc>
      </w:tr>
      <w:tr w:rsidR="00154FD6" w:rsidRPr="003328BA" w:rsidTr="00F63DBE">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29"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D00799">
        <w:tc>
          <w:tcPr>
            <w:tcW w:w="9210" w:type="dxa"/>
            <w:gridSpan w:val="3"/>
          </w:tcPr>
          <w:p w:rsidR="00154FD6" w:rsidRPr="002E5898" w:rsidRDefault="00154FD6"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D00799">
        <w:tc>
          <w:tcPr>
            <w:tcW w:w="9210" w:type="dxa"/>
            <w:gridSpan w:val="3"/>
          </w:tcPr>
          <w:p w:rsidR="00154FD6" w:rsidRPr="002E5898" w:rsidRDefault="00A6150E"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0A51B2" w:rsidRDefault="00154FD6"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286E83">
        <w:tc>
          <w:tcPr>
            <w:tcW w:w="9210" w:type="dxa"/>
            <w:gridSpan w:val="3"/>
          </w:tcPr>
          <w:p w:rsidR="00154FD6" w:rsidRPr="002E5898" w:rsidRDefault="00154FD6"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286E83">
        <w:tc>
          <w:tcPr>
            <w:tcW w:w="9210" w:type="dxa"/>
            <w:gridSpan w:val="3"/>
          </w:tcPr>
          <w:p w:rsidR="00154FD6" w:rsidRPr="002E5898" w:rsidRDefault="00A6150E"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Default="00154FD6" w:rsidP="00A93822">
      <w:pPr>
        <w:pStyle w:val="Ttulo3"/>
        <w:ind w:left="720"/>
      </w:pPr>
      <w:bookmarkStart w:id="31" w:name="_Toc340690346"/>
      <w:r>
        <w:t>15.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lastRenderedPageBreak/>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nombre, </w:t>
            </w:r>
            <w:proofErr w:type="spellStart"/>
            <w:r w:rsidRPr="00701C1F">
              <w:rPr>
                <w:sz w:val="20"/>
                <w:szCs w:val="20"/>
              </w:rPr>
              <w:t>provinciay</w:t>
            </w:r>
            <w:proofErr w:type="spellEnd"/>
            <w:r w:rsidRPr="00701C1F">
              <w:rPr>
                <w:sz w:val="20"/>
                <w:szCs w:val="20"/>
              </w:rPr>
              <w:t xml:space="preserve">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c>
          <w:tcPr>
            <w:tcW w:w="9210" w:type="dxa"/>
            <w:gridSpan w:val="3"/>
          </w:tcPr>
          <w:p w:rsidR="00154FD6" w:rsidRDefault="00A6150E"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154FD6" w:rsidRPr="00701C1F" w:rsidRDefault="00154FD6" w:rsidP="00A93822">
            <w:pPr>
              <w:spacing w:after="0" w:line="240" w:lineRule="auto"/>
              <w:rPr>
                <w:rStyle w:val="Textoennegrita"/>
                <w:b w:val="0"/>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154FD6" w:rsidRPr="00701C1F" w:rsidRDefault="00154FD6" w:rsidP="00A93822">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154FD6" w:rsidRPr="00702488" w:rsidRDefault="00154FD6" w:rsidP="00A93822">
      <w:pPr>
        <w:pStyle w:val="Ttulo3"/>
        <w:ind w:left="720"/>
      </w:pPr>
      <w:bookmarkStart w:id="32" w:name="_Toc340690347"/>
      <w:r>
        <w:t>16</w:t>
      </w:r>
      <w:r w:rsidRPr="00702488">
        <w:t xml:space="preserve">. Registrar documento </w:t>
      </w:r>
      <w:proofErr w:type="spellStart"/>
      <w:r w:rsidRPr="00702488">
        <w:t>desolicitud</w:t>
      </w:r>
      <w:proofErr w:type="spellEnd"/>
      <w:r w:rsidRPr="00702488">
        <w:t xml:space="preserve">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lastRenderedPageBreak/>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A6150E" w:rsidP="00A93822">
            <w:pPr>
              <w:spacing w:after="0" w:line="240" w:lineRule="auto"/>
              <w:rPr>
                <w:rStyle w:val="Textoennegrita"/>
                <w:bCs/>
                <w:sz w:val="20"/>
                <w:szCs w:val="20"/>
              </w:rPr>
            </w:pPr>
            <w:r>
              <w:rPr>
                <w:b/>
                <w:noProof/>
                <w:sz w:val="20"/>
                <w:szCs w:val="20"/>
                <w:lang w:eastAsia="es-AR"/>
              </w:rPr>
              <w:pict>
                <v:shape id="Picture 3" o:spid="_x0000_i1040" type="#_x0000_t75" style="width:196.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53167" w:rsidRDefault="00154FD6" w:rsidP="00A93822">
      <w:pPr>
        <w:pStyle w:val="Ttulo3"/>
        <w:ind w:left="720"/>
      </w:pPr>
      <w:bookmarkStart w:id="33" w:name="_Toc340690348"/>
      <w:r>
        <w:t>17</w:t>
      </w:r>
      <w:r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A6150E" w:rsidP="00A93822">
            <w:pPr>
              <w:spacing w:after="0" w:line="240" w:lineRule="auto"/>
              <w:rPr>
                <w:rStyle w:val="Textoennegrita"/>
                <w:bCs/>
                <w:sz w:val="20"/>
                <w:szCs w:val="20"/>
              </w:rPr>
            </w:pPr>
            <w:r>
              <w:rPr>
                <w:b/>
                <w:noProof/>
                <w:sz w:val="20"/>
                <w:szCs w:val="20"/>
                <w:lang w:eastAsia="es-AR"/>
              </w:rPr>
              <w:lastRenderedPageBreak/>
              <w:pict>
                <v:shape id="Imagen 5" o:spid="_x0000_i1042" type="#_x0000_t75" style="width:222pt;height:175.5pt;visibility:visible">
                  <v:imagedata r:id="rId28" o:title=""/>
                </v:shape>
              </w:pict>
            </w: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Ttulo3"/>
        <w:ind w:left="720"/>
      </w:pPr>
      <w:bookmarkStart w:id="34" w:name="_Toc340690349"/>
      <w:r>
        <w:t>18.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Flujo</w:t>
            </w:r>
          </w:p>
        </w:tc>
      </w:tr>
      <w:tr w:rsidR="00154FD6" w:rsidRPr="003328BA" w:rsidTr="00B65F09">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lastRenderedPageBreak/>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B52A06">
      <w:pPr>
        <w:pStyle w:val="Ttulo3"/>
        <w:ind w:left="720"/>
      </w:pPr>
      <w:bookmarkStart w:id="35" w:name="_Toc340690350"/>
      <w:r>
        <w:t>19.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Flujo</w:t>
            </w:r>
          </w:p>
        </w:tc>
      </w:tr>
      <w:tr w:rsidR="00154FD6" w:rsidRPr="003328BA" w:rsidTr="005566E2">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A93822">
      <w:pPr>
        <w:pStyle w:val="Ttulo3"/>
        <w:ind w:left="720"/>
      </w:pPr>
      <w:bookmarkStart w:id="36" w:name="_Toc340690351"/>
      <w:r>
        <w:t>20.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A6150E"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Ttulo3"/>
        <w:ind w:left="720"/>
      </w:pPr>
      <w:bookmarkStart w:id="37" w:name="_Toc340690352"/>
      <w:r>
        <w:t>21.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bookmarkStart w:id="38" w:name="_GoBack"/>
            <w:bookmarkEnd w:id="38"/>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Ttulo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Flujo</w:t>
            </w:r>
          </w:p>
        </w:tc>
      </w:tr>
      <w:tr w:rsidR="00154FD6" w:rsidRPr="00701C1F" w:rsidTr="00E87BEB">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154FD6" w:rsidRDefault="00154FD6" w:rsidP="00E87BEB">
      <w:pPr>
        <w:pStyle w:val="Ttulo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 xml:space="preserve">El sistema crea la PO asociada a la solicitud de tarea, incluyendo la fecha de recepción, el archivo </w:t>
            </w:r>
            <w:r w:rsidRPr="00701C1F">
              <w:rPr>
                <w:sz w:val="20"/>
                <w:szCs w:val="20"/>
              </w:rPr>
              <w:lastRenderedPageBreak/>
              <w:t>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lastRenderedPageBreak/>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Ttulo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420"/>
        </w:trPr>
        <w:tc>
          <w:tcPr>
            <w:tcW w:w="9210" w:type="dxa"/>
            <w:gridSpan w:val="3"/>
          </w:tcPr>
          <w:p w:rsidR="00154FD6" w:rsidRPr="00701C1F" w:rsidRDefault="00A6150E" w:rsidP="00A93822">
            <w:pPr>
              <w:spacing w:after="0" w:line="240" w:lineRule="auto"/>
              <w:rPr>
                <w:rStyle w:val="Textoennegrita"/>
                <w:b w:val="0"/>
                <w:bCs/>
              </w:rPr>
            </w:pPr>
            <w:r>
              <w:rPr>
                <w:noProof/>
                <w:lang w:eastAsia="es-AR"/>
              </w:rPr>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02488" w:rsidRDefault="00154FD6" w:rsidP="00A93822">
      <w:pPr>
        <w:pStyle w:val="Ttulo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A6150E" w:rsidP="00604C5D">
            <w:pPr>
              <w:spacing w:after="0" w:line="240" w:lineRule="auto"/>
              <w:ind w:left="720" w:hanging="720"/>
              <w:rPr>
                <w:rStyle w:val="Textoennegrita"/>
                <w:b w:val="0"/>
                <w:bCs/>
                <w:sz w:val="20"/>
                <w:szCs w:val="20"/>
              </w:rPr>
            </w:pPr>
            <w:r>
              <w:rPr>
                <w:noProof/>
                <w:sz w:val="20"/>
                <w:szCs w:val="20"/>
                <w:lang w:eastAsia="es-AR"/>
              </w:rPr>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154FD6" w:rsidRDefault="00154FD6" w:rsidP="00A93822">
      <w:pPr>
        <w:pStyle w:val="Ttulo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A6150E" w:rsidP="00A93822">
            <w:pPr>
              <w:spacing w:after="0" w:line="240" w:lineRule="auto"/>
              <w:rPr>
                <w:rStyle w:val="Textoennegrita"/>
                <w:bCs/>
                <w:sz w:val="20"/>
                <w:szCs w:val="20"/>
              </w:rPr>
            </w:pPr>
            <w:r>
              <w:rPr>
                <w:b/>
                <w:noProof/>
                <w:sz w:val="20"/>
                <w:szCs w:val="20"/>
                <w:lang w:eastAsia="es-AR"/>
              </w:rPr>
              <w:lastRenderedPageBreak/>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154FD6" w:rsidRPr="00701C1F" w:rsidRDefault="00A6150E"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154FD6" w:rsidRPr="00702488" w:rsidRDefault="00154FD6" w:rsidP="00A93822">
      <w:pPr>
        <w:pStyle w:val="Ttulo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A6150E"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154FD6" w:rsidRPr="00701C1F" w:rsidRDefault="00A6150E"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Ttulo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702488" w:rsidRDefault="00154FD6" w:rsidP="00BB55C3">
      <w:pPr>
        <w:pStyle w:val="Ttulo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126868">
        <w:tc>
          <w:tcPr>
            <w:tcW w:w="9210" w:type="dxa"/>
            <w:gridSpan w:val="3"/>
          </w:tcPr>
          <w:p w:rsidR="00154FD6" w:rsidRPr="002E5898" w:rsidRDefault="00154FD6"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126868">
        <w:tc>
          <w:tcPr>
            <w:tcW w:w="9210" w:type="dxa"/>
            <w:gridSpan w:val="3"/>
          </w:tcPr>
          <w:p w:rsidR="00154FD6" w:rsidRPr="002E5898" w:rsidRDefault="00A6150E"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Pr="007918BA" w:rsidRDefault="00154FD6" w:rsidP="00A93822">
      <w:pPr>
        <w:pStyle w:val="Ttulo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Default="00154FD6"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Prrafodelista"/>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Default="00A6150E" w:rsidP="00A93822">
            <w:pPr>
              <w:spacing w:after="0" w:line="240" w:lineRule="auto"/>
              <w:rPr>
                <w:rStyle w:val="Textoennegrita"/>
                <w:bCs/>
                <w:sz w:val="20"/>
                <w:szCs w:val="20"/>
              </w:rPr>
            </w:pPr>
            <w:r>
              <w:rPr>
                <w:rStyle w:val="Textoennegrita"/>
                <w:b w:val="0"/>
                <w:bCs/>
                <w:sz w:val="20"/>
                <w:szCs w:val="20"/>
              </w:rPr>
              <w:lastRenderedPageBreak/>
              <w:pict>
                <v:shape id="_x0000_i1058" type="#_x0000_t75" style="width:227.25pt;height:177.75pt">
                  <v:imagedata r:id="rId44" o:title=""/>
                </v:shape>
              </w:pict>
            </w:r>
          </w:p>
          <w:p w:rsidR="00154FD6"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8C40D4">
        <w:tc>
          <w:tcPr>
            <w:tcW w:w="9210" w:type="dxa"/>
            <w:gridSpan w:val="3"/>
          </w:tcPr>
          <w:p w:rsidR="00154FD6" w:rsidRPr="002E5898" w:rsidRDefault="00154FD6"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8C40D4">
        <w:tc>
          <w:tcPr>
            <w:tcW w:w="9210" w:type="dxa"/>
            <w:gridSpan w:val="3"/>
          </w:tcPr>
          <w:p w:rsidR="00154FD6" w:rsidRPr="002E5898" w:rsidRDefault="00A6150E"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702488" w:rsidRDefault="00154FD6" w:rsidP="00A93822">
      <w:pPr>
        <w:pStyle w:val="Ttulo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A6150E"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02488" w:rsidRDefault="00154FD6" w:rsidP="000927CB">
      <w:pPr>
        <w:pStyle w:val="Ttulo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lastRenderedPageBreak/>
              <w:t>Flujo</w:t>
            </w:r>
          </w:p>
        </w:tc>
      </w:tr>
      <w:tr w:rsidR="00154FD6" w:rsidRPr="00701C1F" w:rsidTr="008719B2">
        <w:tc>
          <w:tcPr>
            <w:tcW w:w="9210" w:type="dxa"/>
            <w:gridSpan w:val="3"/>
          </w:tcPr>
          <w:p w:rsidR="00154FD6" w:rsidRPr="00701C1F" w:rsidRDefault="00154FD6" w:rsidP="008719B2">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r w:rsidRPr="00701C1F">
              <w:rPr>
                <w:rStyle w:val="Textoennegrita"/>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8719B2">
        <w:tc>
          <w:tcPr>
            <w:tcW w:w="9210" w:type="dxa"/>
            <w:gridSpan w:val="3"/>
          </w:tcPr>
          <w:p w:rsidR="00154FD6" w:rsidRPr="00701C1F" w:rsidRDefault="00A6150E"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0927CB">
      <w:pPr>
        <w:ind w:left="720"/>
      </w:pPr>
    </w:p>
    <w:p w:rsidR="00154FD6" w:rsidRPr="00702488" w:rsidRDefault="00154FD6" w:rsidP="000927CB">
      <w:pPr>
        <w:pStyle w:val="Ttulo3"/>
        <w:ind w:left="720"/>
      </w:pPr>
      <w:bookmarkStart w:id="55" w:name="_Toc340690368"/>
      <w:r>
        <w:t>37.Enviar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Flujo</w:t>
            </w:r>
          </w:p>
        </w:tc>
      </w:tr>
      <w:tr w:rsidR="00154FD6" w:rsidRPr="00701C1F" w:rsidTr="00732161">
        <w:tc>
          <w:tcPr>
            <w:tcW w:w="9210" w:type="dxa"/>
            <w:gridSpan w:val="3"/>
          </w:tcPr>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r w:rsidRPr="00701C1F">
              <w:rPr>
                <w:rStyle w:val="Textoennegrita"/>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732161">
        <w:tc>
          <w:tcPr>
            <w:tcW w:w="9210" w:type="dxa"/>
            <w:gridSpan w:val="3"/>
          </w:tcPr>
          <w:p w:rsidR="00154FD6" w:rsidRPr="00701C1F" w:rsidRDefault="00A6150E" w:rsidP="00732161">
            <w:pPr>
              <w:spacing w:after="0" w:line="240" w:lineRule="auto"/>
              <w:ind w:left="720" w:hanging="720"/>
              <w:rPr>
                <w:rStyle w:val="Textoennegrita"/>
                <w:bCs/>
                <w:sz w:val="20"/>
                <w:szCs w:val="20"/>
              </w:rPr>
            </w:pPr>
            <w:r>
              <w:rPr>
                <w:b/>
                <w:noProof/>
                <w:sz w:val="20"/>
                <w:szCs w:val="20"/>
                <w:lang w:eastAsia="es-AR"/>
              </w:rPr>
              <w:lastRenderedPageBreak/>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Pr="00702488" w:rsidRDefault="00154FD6" w:rsidP="00A93822">
      <w:pPr>
        <w:pStyle w:val="Ttulo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Textoennegrita"/>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154FD6" w:rsidRPr="00702488" w:rsidRDefault="00154FD6" w:rsidP="00B52A06">
      <w:pPr>
        <w:pStyle w:val="Ttulo3"/>
        <w:ind w:left="720"/>
      </w:pPr>
      <w:bookmarkStart w:id="57" w:name="_Toc340690370"/>
      <w:r>
        <w:t>39.</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Flujo</w:t>
            </w:r>
          </w:p>
        </w:tc>
      </w:tr>
      <w:tr w:rsidR="00154FD6" w:rsidRPr="00701C1F" w:rsidTr="006120A1">
        <w:tc>
          <w:tcPr>
            <w:tcW w:w="9210" w:type="dxa"/>
            <w:gridSpan w:val="3"/>
          </w:tcPr>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CU comienza cuando el </w:t>
            </w:r>
            <w:proofErr w:type="spellStart"/>
            <w:r>
              <w:rPr>
                <w:sz w:val="20"/>
                <w:szCs w:val="20"/>
              </w:rPr>
              <w:t>ADMRRHHse</w:t>
            </w:r>
            <w:proofErr w:type="spellEnd"/>
            <w:r>
              <w:rPr>
                <w:sz w:val="20"/>
                <w:szCs w:val="20"/>
              </w:rPr>
              <w:t xml:space="preserve"> ha logueado en el sistema</w:t>
            </w:r>
            <w:r w:rsidRPr="00701C1F">
              <w:rPr>
                <w:sz w:val="20"/>
                <w:szCs w:val="20"/>
              </w:rPr>
              <w:t>.</w:t>
            </w:r>
          </w:p>
          <w:p w:rsidR="00154FD6" w:rsidRDefault="00154FD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Prrafodelista"/>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Textoennegrita"/>
                <w:b w:val="0"/>
                <w:bCs/>
              </w:rPr>
            </w:pPr>
            <w:r w:rsidRPr="00701C1F">
              <w:rPr>
                <w:rStyle w:val="Textoennegrita"/>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Textoennegrita"/>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Pr="00702488" w:rsidRDefault="00154FD6" w:rsidP="00B52A06">
      <w:pPr>
        <w:pStyle w:val="Ttulo3"/>
        <w:ind w:left="720"/>
      </w:pPr>
      <w:bookmarkStart w:id="58" w:name="_Toc340690371"/>
      <w:r>
        <w:t>41.</w:t>
      </w:r>
      <w:r w:rsidRPr="008810BB">
        <w:t>Notificar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 xml:space="preserve">El sistema no pudo notificar el vencimiento de un documento de integrante de </w:t>
            </w:r>
            <w:r>
              <w:rPr>
                <w:sz w:val="20"/>
                <w:szCs w:val="20"/>
              </w:rPr>
              <w:lastRenderedPageBreak/>
              <w:t>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lastRenderedPageBreak/>
              <w:t>Flujo</w:t>
            </w:r>
          </w:p>
        </w:tc>
      </w:tr>
      <w:tr w:rsidR="00154FD6" w:rsidRPr="00701C1F" w:rsidTr="00684B62">
        <w:tc>
          <w:tcPr>
            <w:tcW w:w="9210" w:type="dxa"/>
            <w:gridSpan w:val="3"/>
          </w:tcPr>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CU comienza cuando el </w:t>
            </w:r>
            <w:proofErr w:type="spellStart"/>
            <w:r>
              <w:rPr>
                <w:sz w:val="20"/>
                <w:szCs w:val="20"/>
              </w:rPr>
              <w:t>ADMRRHHse</w:t>
            </w:r>
            <w:proofErr w:type="spellEnd"/>
            <w:r>
              <w:rPr>
                <w:sz w:val="20"/>
                <w:szCs w:val="20"/>
              </w:rPr>
              <w:t xml:space="preserve"> ha logueado en el sistema</w:t>
            </w:r>
            <w:r w:rsidRPr="00701C1F">
              <w:rPr>
                <w:sz w:val="20"/>
                <w:szCs w:val="20"/>
              </w:rPr>
              <w:t>.</w:t>
            </w:r>
          </w:p>
          <w:p w:rsidR="00154FD6" w:rsidRDefault="00154FD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Prrafodelista"/>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Textoennegrita"/>
                <w:b w:val="0"/>
                <w:bCs/>
              </w:rPr>
            </w:pPr>
            <w:r w:rsidRPr="00701C1F">
              <w:rPr>
                <w:rStyle w:val="Textoennegrita"/>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Textoennegrita"/>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Default="00154FD6" w:rsidP="00B52A06">
      <w:pPr>
        <w:ind w:left="720"/>
      </w:pPr>
    </w:p>
    <w:p w:rsidR="00154FD6" w:rsidRDefault="00154FD6" w:rsidP="00B52A06">
      <w:pPr>
        <w:ind w:left="720"/>
      </w:pPr>
    </w:p>
    <w:p w:rsidR="00154FD6" w:rsidRDefault="00154FD6" w:rsidP="00A93822">
      <w:pPr>
        <w:pStyle w:val="Ttulo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lastRenderedPageBreak/>
              <w:t>El actor no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Ttulo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B6491D">
        <w:tc>
          <w:tcPr>
            <w:tcW w:w="9214" w:type="dxa"/>
            <w:gridSpan w:val="3"/>
          </w:tcPr>
          <w:p w:rsidR="00154FD6" w:rsidRPr="00701C1F" w:rsidRDefault="00154FD6"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Ttulo3"/>
        <w:ind w:left="720"/>
      </w:pPr>
      <w:bookmarkStart w:id="64" w:name="_Toc340690377"/>
      <w:r>
        <w:t>47.Cambiar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lastRenderedPageBreak/>
              <w:t>Flujo</w:t>
            </w:r>
          </w:p>
        </w:tc>
      </w:tr>
      <w:tr w:rsidR="00154FD6" w:rsidRPr="00701C1F" w:rsidTr="00A535B4">
        <w:tc>
          <w:tcPr>
            <w:tcW w:w="9210" w:type="dxa"/>
            <w:gridSpan w:val="3"/>
          </w:tcPr>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proofErr w:type="spellStart"/>
            <w:r>
              <w:rPr>
                <w:sz w:val="20"/>
                <w:szCs w:val="20"/>
              </w:rPr>
              <w:t>Usuariono</w:t>
            </w:r>
            <w:proofErr w:type="spellEnd"/>
            <w:r>
              <w:rPr>
                <w:sz w:val="20"/>
                <w:szCs w:val="20"/>
              </w:rPr>
              <w:t xml:space="preserve">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Textoennegrita"/>
                <w:b w:val="0"/>
                <w:bCs/>
              </w:rPr>
            </w:pPr>
            <w:r w:rsidRPr="00701C1F">
              <w:rPr>
                <w:rStyle w:val="Textoennegrita"/>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Textoennegrita"/>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Pr="00702488" w:rsidRDefault="00154FD6" w:rsidP="00E87BEB">
      <w:pPr>
        <w:pStyle w:val="Ttulo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Prrafodelista"/>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A6150E" w:rsidP="00701C1F">
            <w:pPr>
              <w:spacing w:after="0" w:line="240" w:lineRule="auto"/>
              <w:rPr>
                <w:rStyle w:val="Textoennegrita"/>
                <w:b w:val="0"/>
                <w:bCs/>
                <w:sz w:val="20"/>
                <w:szCs w:val="20"/>
              </w:rPr>
            </w:pPr>
            <w:r>
              <w:rPr>
                <w:noProof/>
                <w:sz w:val="20"/>
                <w:szCs w:val="20"/>
                <w:lang w:eastAsia="es-AR"/>
              </w:rPr>
              <w:pict>
                <v:shape id="Imagen 4" o:spid="_x0000_i1067" type="#_x0000_t75" style="width:206.25pt;height:165.75pt;visibility:visible">
                  <v:imagedata r:id="rId53"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Ttulo3"/>
        <w:ind w:left="720"/>
        <w:rPr>
          <w:rFonts w:ascii="Calibri" w:hAnsi="Calibri"/>
        </w:rPr>
      </w:pPr>
      <w:bookmarkStart w:id="66" w:name="_Toc340690379"/>
      <w:r>
        <w:rPr>
          <w:rFonts w:ascii="Calibri" w:hAnsi="Calibri"/>
        </w:rPr>
        <w:lastRenderedPageBreak/>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Prrafodelista"/>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Ttulo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lastRenderedPageBreak/>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Pr="005009E4" w:rsidRDefault="00154FD6" w:rsidP="00A93822">
      <w:pPr>
        <w:pStyle w:val="Ttulo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8"/>
              </w:numPr>
              <w:rPr>
                <w:sz w:val="20"/>
                <w:szCs w:val="20"/>
              </w:rPr>
            </w:pPr>
            <w:r w:rsidRPr="00701C1F">
              <w:rPr>
                <w:sz w:val="20"/>
                <w:szCs w:val="20"/>
              </w:rPr>
              <w:lastRenderedPageBreak/>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154FD6" w:rsidRDefault="00154FD6" w:rsidP="00A93822">
      <w:pPr>
        <w:pStyle w:val="Ttulo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A93822">
      <w:pPr>
        <w:pStyle w:val="Ttulo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956598">
      <w:pPr>
        <w:pStyle w:val="Ttulo3"/>
        <w:ind w:left="720"/>
      </w:pPr>
      <w:bookmarkStart w:id="71" w:name="_Toc340690384"/>
      <w:r>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956598">
      <w:pPr>
        <w:ind w:left="720"/>
      </w:pPr>
    </w:p>
    <w:p w:rsidR="00154FD6" w:rsidRPr="003D6DB0" w:rsidRDefault="00154FD6" w:rsidP="00A93822">
      <w:pPr>
        <w:pStyle w:val="Ttulo3"/>
        <w:ind w:left="720"/>
        <w:rPr>
          <w:vertAlign w:val="subscript"/>
        </w:rPr>
      </w:pPr>
      <w:bookmarkStart w:id="72" w:name="_Toc340690385"/>
      <w:r>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w:t>
            </w:r>
            <w:proofErr w:type="spellEnd"/>
            <w:r w:rsidRPr="00701C1F">
              <w:rPr>
                <w:sz w:val="20"/>
                <w:szCs w:val="20"/>
              </w:rPr>
              <w:t xml:space="preserve">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Ttulo3"/>
        <w:ind w:left="720"/>
      </w:pPr>
      <w:bookmarkStart w:id="73" w:name="_Toc340690386"/>
      <w:r>
        <w:lastRenderedPageBreak/>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Ttulo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 xml:space="preserve">El caso de uso comienza cuando el Administrador de RRHH (ARRHH)selecciona la opción Gestionar </w:t>
            </w:r>
            <w:r w:rsidRPr="00701C1F">
              <w:rPr>
                <w:sz w:val="20"/>
                <w:szCs w:val="20"/>
              </w:rPr>
              <w:lastRenderedPageBreak/>
              <w:t>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lastRenderedPageBreak/>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lastRenderedPageBreak/>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registro con los datos identificatorios ingresados y el </w:t>
            </w:r>
            <w:proofErr w:type="spellStart"/>
            <w:r w:rsidRPr="00701C1F">
              <w:rPr>
                <w:sz w:val="20"/>
                <w:szCs w:val="20"/>
              </w:rPr>
              <w:t>ARRHHno</w:t>
            </w:r>
            <w:proofErr w:type="spellEnd"/>
            <w:r w:rsidRPr="00701C1F">
              <w:rPr>
                <w:sz w:val="20"/>
                <w:szCs w:val="20"/>
              </w:rPr>
              <w:t xml:space="preserve">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E87BEB">
      <w:pPr>
        <w:pStyle w:val="Ttulo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 xml:space="preserve">↑D. El dato identificatorio de </w:t>
            </w:r>
            <w:proofErr w:type="spellStart"/>
            <w:r w:rsidRPr="00701C1F">
              <w:rPr>
                <w:sz w:val="20"/>
                <w:szCs w:val="20"/>
              </w:rPr>
              <w:t>untipo</w:t>
            </w:r>
            <w:proofErr w:type="spellEnd"/>
            <w:r w:rsidRPr="00701C1F">
              <w:rPr>
                <w:sz w:val="20"/>
                <w:szCs w:val="20"/>
              </w:rPr>
              <w:t xml:space="preserve">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registro con los datos identificatorios ingresados y el </w:t>
            </w:r>
            <w:proofErr w:type="spellStart"/>
            <w:r w:rsidRPr="00701C1F">
              <w:rPr>
                <w:sz w:val="20"/>
                <w:szCs w:val="20"/>
              </w:rPr>
              <w:t>ADMPno</w:t>
            </w:r>
            <w:proofErr w:type="spellEnd"/>
            <w:r w:rsidRPr="00701C1F">
              <w:rPr>
                <w:sz w:val="20"/>
                <w:szCs w:val="20"/>
              </w:rPr>
              <w:t xml:space="preserve">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w:t>
            </w:r>
            <w:proofErr w:type="spellStart"/>
            <w:r w:rsidRPr="00701C1F">
              <w:rPr>
                <w:sz w:val="20"/>
                <w:szCs w:val="20"/>
              </w:rPr>
              <w:t>E.a</w:t>
            </w:r>
            <w:proofErr w:type="spellEnd"/>
            <w:r w:rsidRPr="00701C1F">
              <w:rPr>
                <w:sz w:val="20"/>
                <w:szCs w:val="20"/>
              </w:rPr>
              <w:t>.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A93822">
      <w:pPr>
        <w:pStyle w:val="Ttulo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A93822">
      <w:pPr>
        <w:pStyle w:val="Ttulo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A93822">
      <w:pPr>
        <w:pStyle w:val="Ttulo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A93822">
      <w:pPr>
        <w:pStyle w:val="Ttulo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A93822">
      <w:pPr>
        <w:pStyle w:val="Ttulo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lastRenderedPageBreak/>
              <w:t>↑</w:t>
            </w:r>
            <w:proofErr w:type="spellStart"/>
            <w:r w:rsidRPr="00701C1F">
              <w:rPr>
                <w:sz w:val="20"/>
                <w:szCs w:val="20"/>
              </w:rPr>
              <w:t>E.a</w:t>
            </w:r>
            <w:proofErr w:type="spellEnd"/>
            <w:r w:rsidRPr="00701C1F">
              <w:rPr>
                <w:sz w:val="20"/>
                <w:szCs w:val="20"/>
              </w:rPr>
              <w:t>.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proofErr w:type="spellStart"/>
            <w:r w:rsidRPr="00701C1F">
              <w:rPr>
                <w:sz w:val="20"/>
                <w:szCs w:val="20"/>
              </w:rPr>
              <w:t>Gestionarcliente</w:t>
            </w:r>
            <w:proofErr w:type="spellEnd"/>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E87BEB">
      <w:pPr>
        <w:pStyle w:val="Ttulo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E87BEB">
      <w:pPr>
        <w:pStyle w:val="Ttulo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lastRenderedPageBreak/>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ind w:left="720"/>
      </w:pPr>
    </w:p>
    <w:p w:rsidR="00154FD6" w:rsidRDefault="00154FD6" w:rsidP="00E87BEB">
      <w:pPr>
        <w:pStyle w:val="Ttulo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lastRenderedPageBreak/>
              <w:t>↑</w:t>
            </w:r>
            <w:proofErr w:type="spellStart"/>
            <w:r w:rsidRPr="00701C1F">
              <w:rPr>
                <w:sz w:val="20"/>
                <w:szCs w:val="20"/>
              </w:rPr>
              <w:t>B.a</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E87BEB">
      <w:pPr>
        <w:pStyle w:val="Ttulo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lastRenderedPageBreak/>
              <w:t>↑</w:t>
            </w:r>
            <w:proofErr w:type="spellStart"/>
            <w:r w:rsidRPr="00701C1F">
              <w:rPr>
                <w:sz w:val="20"/>
                <w:szCs w:val="20"/>
              </w:rPr>
              <w:t>C.a.</w:t>
            </w:r>
            <w:proofErr w:type="spellEnd"/>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E87BEB">
      <w:pPr>
        <w:pStyle w:val="Ttulo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 xml:space="preserve">↑E. El dato identificatorio de una herramienta </w:t>
            </w:r>
            <w:proofErr w:type="spellStart"/>
            <w:r w:rsidRPr="00701C1F">
              <w:rPr>
                <w:sz w:val="20"/>
                <w:szCs w:val="20"/>
              </w:rPr>
              <w:t>essunúmero</w:t>
            </w:r>
            <w:proofErr w:type="spellEnd"/>
            <w:r w:rsidRPr="00701C1F">
              <w:rPr>
                <w:sz w:val="20"/>
                <w:szCs w:val="20"/>
              </w:rPr>
              <w:t xml:space="preserve">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ind w:left="720"/>
      </w:pPr>
    </w:p>
    <w:p w:rsidR="00154FD6" w:rsidRDefault="00154FD6" w:rsidP="00E87BEB">
      <w:pPr>
        <w:pStyle w:val="Ttulo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proofErr w:type="spellStart"/>
            <w:r w:rsidRPr="00701C1F">
              <w:rPr>
                <w:sz w:val="20"/>
                <w:szCs w:val="20"/>
              </w:rPr>
              <w:t>Gestionarsitio</w:t>
            </w:r>
            <w:proofErr w:type="spellEnd"/>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lastRenderedPageBreak/>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E87BEB">
      <w:pPr>
        <w:pStyle w:val="Ttulo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lastRenderedPageBreak/>
              <w:t>↑C.</w:t>
            </w:r>
          </w:p>
          <w:p w:rsidR="00154FD6" w:rsidRPr="00701C1F" w:rsidRDefault="00154FD6"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E87BEB">
      <w:pPr>
        <w:pStyle w:val="Ttulo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lastRenderedPageBreak/>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A12C5F">
      <w:pPr>
        <w:pStyle w:val="Ttulo3"/>
        <w:ind w:left="720"/>
      </w:pPr>
      <w:bookmarkStart w:id="107" w:name="_Toc340690420"/>
      <w:r>
        <w:lastRenderedPageBreak/>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 xml:space="preserve">MP no desea consultar </w:t>
            </w:r>
            <w:proofErr w:type="spellStart"/>
            <w:r>
              <w:rPr>
                <w:sz w:val="20"/>
                <w:szCs w:val="20"/>
              </w:rPr>
              <w:t>undocumento</w:t>
            </w:r>
            <w:proofErr w:type="spellEnd"/>
            <w:r>
              <w:rPr>
                <w:sz w:val="20"/>
                <w:szCs w:val="20"/>
              </w:rPr>
              <w:t xml:space="preserve">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 xml:space="preserve">El ADMP desea consultar </w:t>
            </w:r>
            <w:proofErr w:type="spellStart"/>
            <w:r>
              <w:rPr>
                <w:sz w:val="20"/>
                <w:szCs w:val="20"/>
              </w:rPr>
              <w:t>undocumento</w:t>
            </w:r>
            <w:proofErr w:type="spellEnd"/>
            <w:r>
              <w:rPr>
                <w:sz w:val="20"/>
                <w:szCs w:val="20"/>
              </w:rPr>
              <w:t xml:space="preserve">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proofErr w:type="spellStart"/>
            <w:r>
              <w:rPr>
                <w:sz w:val="20"/>
                <w:szCs w:val="20"/>
              </w:rPr>
              <w:t>Modificardocumento</w:t>
            </w:r>
            <w:proofErr w:type="spellEnd"/>
            <w:r>
              <w:rPr>
                <w:sz w:val="20"/>
                <w:szCs w:val="20"/>
              </w:rPr>
              <w:t xml:space="preserve">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Ttulo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 xml:space="preserve">el </w:t>
            </w:r>
            <w:proofErr w:type="spellStart"/>
            <w:r>
              <w:rPr>
                <w:sz w:val="20"/>
                <w:szCs w:val="20"/>
              </w:rPr>
              <w:t>el</w:t>
            </w:r>
            <w:proofErr w:type="spellEnd"/>
            <w:r>
              <w:rPr>
                <w:sz w:val="20"/>
                <w:szCs w:val="20"/>
              </w:rPr>
              <w:t xml:space="preserve">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Ttulo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w:t>
            </w:r>
            <w:proofErr w:type="spellStart"/>
            <w:r w:rsidRPr="00701C1F">
              <w:rPr>
                <w:sz w:val="20"/>
                <w:szCs w:val="20"/>
              </w:rPr>
              <w:t>B.d</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Pr="005009E4" w:rsidRDefault="00154FD6" w:rsidP="00E87BEB">
      <w:pPr>
        <w:pStyle w:val="Ttulo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154FD6" w:rsidRDefault="00154FD6" w:rsidP="00E87BEB">
      <w:pPr>
        <w:pStyle w:val="Ttulo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E87BEB">
      <w:pPr>
        <w:pStyle w:val="Ttulo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E87BEB">
      <w:pPr>
        <w:pStyle w:val="Ttulo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A93822">
      <w:pPr>
        <w:pStyle w:val="Ttulo3"/>
        <w:ind w:left="720"/>
      </w:pPr>
      <w:bookmarkStart w:id="114" w:name="_Toc340690427"/>
      <w:r>
        <w:t>99.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99</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lastRenderedPageBreak/>
              <w:t>Flujo</w:t>
            </w:r>
          </w:p>
        </w:tc>
      </w:tr>
      <w:tr w:rsidR="00154FD6" w:rsidRPr="003328BA" w:rsidTr="00A93822">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 xml:space="preserve">l CU Registrar acontecimiento </w:t>
            </w:r>
            <w:proofErr w:type="spellStart"/>
            <w:r>
              <w:rPr>
                <w:sz w:val="20"/>
                <w:szCs w:val="20"/>
              </w:rPr>
              <w:t>detarea</w:t>
            </w:r>
            <w:proofErr w:type="spellEnd"/>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E87BEB">
      <w:pPr>
        <w:pStyle w:val="Ttulo3"/>
        <w:ind w:left="720"/>
      </w:pPr>
      <w:bookmarkStart w:id="115" w:name="_Toc340690428"/>
      <w:r>
        <w:t>100.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3600EE">
            <w:pPr>
              <w:spacing w:after="0" w:line="240" w:lineRule="auto"/>
              <w:rPr>
                <w:sz w:val="20"/>
                <w:szCs w:val="20"/>
              </w:rPr>
            </w:pPr>
            <w:r>
              <w:rPr>
                <w:sz w:val="20"/>
                <w:szCs w:val="20"/>
              </w:rPr>
              <w:t>100</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Flujo</w:t>
            </w:r>
          </w:p>
        </w:tc>
      </w:tr>
      <w:tr w:rsidR="00154FD6" w:rsidRPr="003328BA" w:rsidTr="00E87BEB">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A93822">
      <w:pPr>
        <w:pStyle w:val="Ttulo3"/>
        <w:ind w:left="720"/>
      </w:pPr>
      <w:bookmarkStart w:id="116" w:name="_Toc340690429"/>
      <w:r>
        <w:t>101.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101</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Pr="00702488" w:rsidRDefault="00154FD6" w:rsidP="00956598">
      <w:pPr>
        <w:pStyle w:val="Ttulo3"/>
        <w:ind w:left="720"/>
      </w:pPr>
      <w:bookmarkStart w:id="117" w:name="_Toc340690430"/>
      <w:r>
        <w:t>102</w:t>
      </w:r>
      <w:r w:rsidRPr="00702488">
        <w:t>. C</w:t>
      </w:r>
      <w:r>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6491D">
            <w:pPr>
              <w:spacing w:after="0" w:line="240" w:lineRule="auto"/>
              <w:rPr>
                <w:sz w:val="20"/>
                <w:szCs w:val="20"/>
              </w:rPr>
            </w:pPr>
            <w:r>
              <w:rPr>
                <w:sz w:val="20"/>
                <w:szCs w:val="20"/>
              </w:rPr>
              <w:t>102</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Textoennegrita"/>
                <w:b w:val="0"/>
                <w:bCs/>
              </w:rPr>
            </w:pPr>
            <w:r w:rsidRPr="00701C1F">
              <w:rPr>
                <w:rStyle w:val="Textoennegrita"/>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E7BE4" w:rsidRDefault="00154FD6" w:rsidP="00B6491D">
            <w:pPr>
              <w:pStyle w:val="Ttulo3"/>
              <w:spacing w:line="240" w:lineRule="auto"/>
              <w:rPr>
                <w:b w:val="0"/>
                <w:bCs/>
                <w:color w:val="000000"/>
                <w:sz w:val="18"/>
                <w:szCs w:val="18"/>
                <w:lang w:eastAsia="en-US"/>
              </w:rPr>
            </w:pP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B6491D">
            <w:pPr>
              <w:spacing w:after="0" w:line="240" w:lineRule="auto"/>
              <w:rPr>
                <w:rStyle w:val="Textoennegrita"/>
                <w:bCs/>
                <w:sz w:val="20"/>
                <w:szCs w:val="20"/>
              </w:rPr>
            </w:pPr>
          </w:p>
          <w:p w:rsidR="00154FD6" w:rsidRPr="00701C1F" w:rsidRDefault="003C674A" w:rsidP="00B6491D">
            <w:pPr>
              <w:spacing w:after="0" w:line="240" w:lineRule="auto"/>
              <w:rPr>
                <w:rStyle w:val="Textoennegrita"/>
                <w:bCs/>
                <w:sz w:val="20"/>
                <w:szCs w:val="20"/>
              </w:rPr>
            </w:pPr>
            <w:r>
              <w:rPr>
                <w:noProof/>
                <w:lang w:eastAsia="es-AR"/>
              </w:rPr>
              <w:t>No aplica</w:t>
            </w:r>
          </w:p>
          <w:p w:rsidR="00154FD6" w:rsidRPr="00701C1F" w:rsidRDefault="00154FD6" w:rsidP="00B6491D">
            <w:pPr>
              <w:spacing w:after="0" w:line="240" w:lineRule="auto"/>
              <w:rPr>
                <w:rStyle w:val="Textoennegrita"/>
                <w:bCs/>
              </w:rPr>
            </w:pPr>
          </w:p>
        </w:tc>
      </w:tr>
    </w:tbl>
    <w:p w:rsidR="00154FD6" w:rsidRDefault="00154FD6" w:rsidP="00956598">
      <w:pPr>
        <w:ind w:left="720"/>
      </w:pPr>
    </w:p>
    <w:p w:rsidR="00154FD6" w:rsidRDefault="00154FD6" w:rsidP="00A93822">
      <w:pPr>
        <w:pStyle w:val="Ttulo3"/>
        <w:ind w:left="720"/>
      </w:pPr>
      <w:bookmarkStart w:id="120" w:name="_Toc340690432"/>
      <w:r>
        <w:t>103.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lastRenderedPageBreak/>
              <w:t>↑</w:t>
            </w:r>
            <w:proofErr w:type="spellStart"/>
            <w:r w:rsidRPr="00701C1F">
              <w:rPr>
                <w:sz w:val="20"/>
                <w:szCs w:val="20"/>
              </w:rPr>
              <w:t>B.d</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154FD6" w:rsidP="00A93822">
      <w:pPr>
        <w:pStyle w:val="Ttulo3"/>
        <w:ind w:left="720"/>
      </w:pPr>
      <w:bookmarkStart w:id="121" w:name="_Toc340690433"/>
      <w:r>
        <w:t>104.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↑D. El dato identificatorio de </w:t>
            </w:r>
            <w:proofErr w:type="spellStart"/>
            <w:r w:rsidRPr="00701C1F">
              <w:rPr>
                <w:sz w:val="20"/>
                <w:szCs w:val="20"/>
              </w:rPr>
              <w:t>untipo</w:t>
            </w:r>
            <w:proofErr w:type="spellEnd"/>
            <w:r w:rsidRPr="00701C1F">
              <w:rPr>
                <w:sz w:val="20"/>
                <w:szCs w:val="20"/>
              </w:rPr>
              <w:t xml:space="preserve">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154FD6" w:rsidP="00A93822">
      <w:pPr>
        <w:pStyle w:val="Ttulo3"/>
        <w:ind w:left="720"/>
      </w:pPr>
      <w:bookmarkStart w:id="122" w:name="_Toc340690434"/>
      <w:r>
        <w:t>105.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154FD6" w:rsidP="00A93822">
      <w:pPr>
        <w:pStyle w:val="Ttulo3"/>
        <w:ind w:left="720"/>
      </w:pPr>
      <w:bookmarkStart w:id="123" w:name="_Toc340690435"/>
      <w:r>
        <w:lastRenderedPageBreak/>
        <w:t>106.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122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registro con los datos identificatorios ingresados y el </w:t>
            </w:r>
            <w:proofErr w:type="spellStart"/>
            <w:r w:rsidRPr="00701C1F">
              <w:rPr>
                <w:sz w:val="20"/>
                <w:szCs w:val="20"/>
              </w:rPr>
              <w:t>ADMPno</w:t>
            </w:r>
            <w:proofErr w:type="spellEnd"/>
            <w:r w:rsidRPr="00701C1F">
              <w:rPr>
                <w:sz w:val="20"/>
                <w:szCs w:val="20"/>
              </w:rPr>
              <w:t xml:space="preserve">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154FD6" w:rsidP="00A93822">
      <w:pPr>
        <w:ind w:left="720"/>
      </w:pPr>
    </w:p>
    <w:p w:rsidR="00154FD6" w:rsidRDefault="00154FD6" w:rsidP="00B52A06">
      <w:pPr>
        <w:pStyle w:val="Ttulo3"/>
        <w:ind w:left="720"/>
      </w:pPr>
      <w:bookmarkStart w:id="124" w:name="_Toc340690436"/>
      <w:r>
        <w:t xml:space="preserve">107.  Generar Informe de tareas desviadas por </w:t>
      </w:r>
      <w:proofErr w:type="spellStart"/>
      <w:r>
        <w:t>Facturacion</w:t>
      </w:r>
      <w:proofErr w:type="spellEnd"/>
      <w:r>
        <w:t>.</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F4E07">
            <w:pPr>
              <w:spacing w:after="0" w:line="240" w:lineRule="auto"/>
              <w:rPr>
                <w:sz w:val="20"/>
                <w:szCs w:val="20"/>
              </w:rPr>
            </w:pPr>
            <w:r>
              <w:rPr>
                <w:sz w:val="20"/>
                <w:szCs w:val="20"/>
              </w:rPr>
              <w:t>107</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Flujo</w:t>
            </w:r>
          </w:p>
        </w:tc>
      </w:tr>
      <w:tr w:rsidR="00154FD6" w:rsidRPr="00701C1F" w:rsidTr="00AF4E07">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Textoennegrita"/>
                <w:b w:val="0"/>
                <w:bCs/>
              </w:rPr>
            </w:pPr>
            <w:r w:rsidRPr="00701C1F">
              <w:rPr>
                <w:rStyle w:val="Textoennegrita"/>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Textoennegrita"/>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Pr="00702488" w:rsidRDefault="00154FD6" w:rsidP="00E87BEB">
      <w:pPr>
        <w:pStyle w:val="Ttulo1"/>
        <w:ind w:left="720"/>
      </w:pPr>
      <w:bookmarkStart w:id="125" w:name="_Toc340690437"/>
      <w:r w:rsidRPr="00702488">
        <w:t>Requerimientos no funcionales</w:t>
      </w:r>
      <w:bookmarkEnd w:id="125"/>
    </w:p>
    <w:p w:rsidR="00154FD6" w:rsidRPr="00702488" w:rsidRDefault="00154FD6" w:rsidP="00E87BEB">
      <w:pPr>
        <w:pStyle w:val="Ttulo2"/>
        <w:ind w:left="720"/>
      </w:pPr>
      <w:bookmarkStart w:id="126" w:name="_Toc340690438"/>
      <w:r w:rsidRPr="00702488">
        <w:t>Requerimientos del producto</w:t>
      </w:r>
      <w:bookmarkEnd w:id="126"/>
    </w:p>
    <w:p w:rsidR="00154FD6" w:rsidRPr="00702488" w:rsidRDefault="00154FD6" w:rsidP="00E87BEB">
      <w:pPr>
        <w:pStyle w:val="Ttulo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Ttulo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154FD6" w:rsidRPr="00702488" w:rsidRDefault="00154FD6" w:rsidP="00E87BEB">
      <w:pPr>
        <w:pStyle w:val="Ttulo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Ttulo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AD3" w:rsidRDefault="00A65AD3" w:rsidP="0068163B">
      <w:pPr>
        <w:spacing w:after="0" w:line="240" w:lineRule="auto"/>
      </w:pPr>
      <w:r>
        <w:separator/>
      </w:r>
    </w:p>
  </w:endnote>
  <w:endnote w:type="continuationSeparator" w:id="0">
    <w:p w:rsidR="00A65AD3" w:rsidRDefault="00A65AD3"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812" w:rsidRDefault="00D11812">
    <w:pPr>
      <w:pStyle w:val="Piedepgina"/>
      <w:jc w:val="right"/>
    </w:pPr>
  </w:p>
  <w:p w:rsidR="00D11812" w:rsidRDefault="00D1181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D11812" w:rsidRPr="00701C1F" w:rsidTr="00701C1F">
      <w:tc>
        <w:tcPr>
          <w:tcW w:w="9054" w:type="dxa"/>
          <w:tcBorders>
            <w:top w:val="single" w:sz="8" w:space="0" w:color="9BBB59"/>
          </w:tcBorders>
        </w:tcPr>
        <w:p w:rsidR="00D11812" w:rsidRPr="00E11B4D" w:rsidRDefault="00D11812"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A6150E">
            <w:rPr>
              <w:b/>
              <w:bCs/>
              <w:noProof/>
              <w:sz w:val="22"/>
              <w:szCs w:val="22"/>
              <w:lang w:eastAsia="en-US"/>
            </w:rPr>
            <w:t>36</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A6150E">
            <w:rPr>
              <w:b/>
              <w:bCs/>
              <w:noProof/>
              <w:sz w:val="22"/>
              <w:szCs w:val="22"/>
              <w:lang w:eastAsia="en-US"/>
            </w:rPr>
            <w:t>115</w:t>
          </w:r>
          <w:r w:rsidRPr="00E11B4D">
            <w:rPr>
              <w:b/>
              <w:bCs/>
              <w:sz w:val="22"/>
              <w:szCs w:val="22"/>
              <w:lang w:eastAsia="en-US"/>
            </w:rPr>
            <w:fldChar w:fldCharType="end"/>
          </w:r>
        </w:p>
      </w:tc>
    </w:tr>
  </w:tbl>
  <w:p w:rsidR="00D11812" w:rsidRDefault="00D11812">
    <w:pPr>
      <w:pStyle w:val="Piedepgina"/>
      <w:jc w:val="right"/>
    </w:pPr>
  </w:p>
  <w:p w:rsidR="00D11812" w:rsidRDefault="00D118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AD3" w:rsidRDefault="00A65AD3" w:rsidP="0068163B">
      <w:pPr>
        <w:spacing w:after="0" w:line="240" w:lineRule="auto"/>
      </w:pPr>
      <w:r>
        <w:separator/>
      </w:r>
    </w:p>
  </w:footnote>
  <w:footnote w:type="continuationSeparator" w:id="0">
    <w:p w:rsidR="00A65AD3" w:rsidRDefault="00A65AD3"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D11812" w:rsidRPr="00701C1F" w:rsidTr="00701C1F">
      <w:tc>
        <w:tcPr>
          <w:tcW w:w="7196" w:type="dxa"/>
        </w:tcPr>
        <w:p w:rsidR="00D11812" w:rsidRPr="00E11B4D" w:rsidRDefault="00D11812">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D11812" w:rsidRPr="00E11B4D" w:rsidRDefault="00D11812">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D11812" w:rsidRPr="00701C1F" w:rsidTr="00701C1F">
      <w:tc>
        <w:tcPr>
          <w:tcW w:w="7196" w:type="dxa"/>
          <w:tcBorders>
            <w:bottom w:val="single" w:sz="8" w:space="0" w:color="9BBB59"/>
          </w:tcBorders>
        </w:tcPr>
        <w:p w:rsidR="00D11812" w:rsidRPr="00E11B4D" w:rsidRDefault="00D11812">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D11812" w:rsidRPr="00701C1F" w:rsidRDefault="00D11812" w:rsidP="00101895">
          <w:pPr>
            <w:pStyle w:val="Encabezado"/>
            <w:rPr>
              <w:lang w:eastAsia="en-US"/>
            </w:rPr>
          </w:pPr>
          <w:r w:rsidRPr="00701C1F">
            <w:rPr>
              <w:lang w:eastAsia="en-US"/>
            </w:rPr>
            <w:t>Versión 1.5</w:t>
          </w:r>
        </w:p>
      </w:tc>
    </w:tr>
  </w:tbl>
  <w:p w:rsidR="00D11812" w:rsidRDefault="00D118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D35630D"/>
    <w:multiLevelType w:val="hybridMultilevel"/>
    <w:tmpl w:val="7384FC80"/>
    <w:lvl w:ilvl="0" w:tplc="0C0A000F">
      <w:start w:val="1"/>
      <w:numFmt w:val="decimal"/>
      <w:lvlText w:val="%1."/>
      <w:lvlJc w:val="left"/>
      <w:pPr>
        <w:ind w:left="1530" w:hanging="360"/>
      </w:pPr>
    </w:lvl>
    <w:lvl w:ilvl="1" w:tplc="0C0A0019" w:tentative="1">
      <w:start w:val="1"/>
      <w:numFmt w:val="lowerLetter"/>
      <w:lvlText w:val="%2."/>
      <w:lvlJc w:val="left"/>
      <w:pPr>
        <w:ind w:left="2250" w:hanging="360"/>
      </w:pPr>
    </w:lvl>
    <w:lvl w:ilvl="2" w:tplc="0C0A001B" w:tentative="1">
      <w:start w:val="1"/>
      <w:numFmt w:val="lowerRoman"/>
      <w:lvlText w:val="%3."/>
      <w:lvlJc w:val="right"/>
      <w:pPr>
        <w:ind w:left="2970" w:hanging="180"/>
      </w:pPr>
    </w:lvl>
    <w:lvl w:ilvl="3" w:tplc="0C0A000F" w:tentative="1">
      <w:start w:val="1"/>
      <w:numFmt w:val="decimal"/>
      <w:lvlText w:val="%4."/>
      <w:lvlJc w:val="left"/>
      <w:pPr>
        <w:ind w:left="3690" w:hanging="360"/>
      </w:pPr>
    </w:lvl>
    <w:lvl w:ilvl="4" w:tplc="0C0A0019" w:tentative="1">
      <w:start w:val="1"/>
      <w:numFmt w:val="lowerLetter"/>
      <w:lvlText w:val="%5."/>
      <w:lvlJc w:val="left"/>
      <w:pPr>
        <w:ind w:left="4410" w:hanging="360"/>
      </w:pPr>
    </w:lvl>
    <w:lvl w:ilvl="5" w:tplc="0C0A001B" w:tentative="1">
      <w:start w:val="1"/>
      <w:numFmt w:val="lowerRoman"/>
      <w:lvlText w:val="%6."/>
      <w:lvlJc w:val="right"/>
      <w:pPr>
        <w:ind w:left="5130" w:hanging="180"/>
      </w:pPr>
    </w:lvl>
    <w:lvl w:ilvl="6" w:tplc="0C0A000F" w:tentative="1">
      <w:start w:val="1"/>
      <w:numFmt w:val="decimal"/>
      <w:lvlText w:val="%7."/>
      <w:lvlJc w:val="left"/>
      <w:pPr>
        <w:ind w:left="5850" w:hanging="360"/>
      </w:pPr>
    </w:lvl>
    <w:lvl w:ilvl="7" w:tplc="0C0A0019" w:tentative="1">
      <w:start w:val="1"/>
      <w:numFmt w:val="lowerLetter"/>
      <w:lvlText w:val="%8."/>
      <w:lvlJc w:val="left"/>
      <w:pPr>
        <w:ind w:left="6570" w:hanging="360"/>
      </w:pPr>
    </w:lvl>
    <w:lvl w:ilvl="8" w:tplc="0C0A001B" w:tentative="1">
      <w:start w:val="1"/>
      <w:numFmt w:val="lowerRoman"/>
      <w:lvlText w:val="%9."/>
      <w:lvlJc w:val="right"/>
      <w:pPr>
        <w:ind w:left="7290" w:hanging="180"/>
      </w:pPr>
    </w:lvl>
  </w:abstractNum>
  <w:abstractNum w:abstractNumId="48">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1">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5">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6">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8">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0">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2">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0">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6">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1">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3">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4">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7">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8">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1">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2"/>
  </w:num>
  <w:num w:numId="2">
    <w:abstractNumId w:val="80"/>
  </w:num>
  <w:num w:numId="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5"/>
  </w:num>
  <w:num w:numId="10">
    <w:abstractNumId w:val="21"/>
  </w:num>
  <w:num w:numId="11">
    <w:abstractNumId w:val="30"/>
  </w:num>
  <w:num w:numId="12">
    <w:abstractNumId w:val="81"/>
  </w:num>
  <w:num w:numId="13">
    <w:abstractNumId w:val="61"/>
  </w:num>
  <w:num w:numId="14">
    <w:abstractNumId w:val="45"/>
  </w:num>
  <w:num w:numId="15">
    <w:abstractNumId w:val="57"/>
  </w:num>
  <w:num w:numId="16">
    <w:abstractNumId w:val="41"/>
  </w:num>
  <w:num w:numId="17">
    <w:abstractNumId w:val="92"/>
  </w:num>
  <w:num w:numId="18">
    <w:abstractNumId w:val="39"/>
  </w:num>
  <w:num w:numId="19">
    <w:abstractNumId w:val="83"/>
  </w:num>
  <w:num w:numId="20">
    <w:abstractNumId w:val="38"/>
  </w:num>
  <w:num w:numId="21">
    <w:abstractNumId w:val="91"/>
  </w:num>
  <w:num w:numId="22">
    <w:abstractNumId w:val="89"/>
  </w:num>
  <w:num w:numId="23">
    <w:abstractNumId w:val="77"/>
  </w:num>
  <w:num w:numId="24">
    <w:abstractNumId w:val="74"/>
  </w:num>
  <w:num w:numId="25">
    <w:abstractNumId w:val="22"/>
  </w:num>
  <w:num w:numId="26">
    <w:abstractNumId w:val="26"/>
  </w:num>
  <w:num w:numId="27">
    <w:abstractNumId w:val="23"/>
  </w:num>
  <w:num w:numId="28">
    <w:abstractNumId w:val="65"/>
  </w:num>
  <w:num w:numId="29">
    <w:abstractNumId w:val="56"/>
  </w:num>
  <w:num w:numId="30">
    <w:abstractNumId w:val="4"/>
  </w:num>
  <w:num w:numId="31">
    <w:abstractNumId w:val="62"/>
  </w:num>
  <w:num w:numId="32">
    <w:abstractNumId w:val="55"/>
  </w:num>
  <w:num w:numId="33">
    <w:abstractNumId w:val="66"/>
  </w:num>
  <w:num w:numId="34">
    <w:abstractNumId w:val="7"/>
  </w:num>
  <w:num w:numId="35">
    <w:abstractNumId w:val="87"/>
  </w:num>
  <w:num w:numId="36">
    <w:abstractNumId w:val="10"/>
  </w:num>
  <w:num w:numId="37">
    <w:abstractNumId w:val="18"/>
  </w:num>
  <w:num w:numId="38">
    <w:abstractNumId w:val="53"/>
  </w:num>
  <w:num w:numId="39">
    <w:abstractNumId w:val="33"/>
  </w:num>
  <w:num w:numId="40">
    <w:abstractNumId w:val="6"/>
  </w:num>
  <w:num w:numId="41">
    <w:abstractNumId w:val="49"/>
  </w:num>
  <w:num w:numId="42">
    <w:abstractNumId w:val="37"/>
  </w:num>
  <w:num w:numId="43">
    <w:abstractNumId w:val="76"/>
  </w:num>
  <w:num w:numId="44">
    <w:abstractNumId w:val="50"/>
  </w:num>
  <w:num w:numId="45">
    <w:abstractNumId w:val="64"/>
  </w:num>
  <w:num w:numId="46">
    <w:abstractNumId w:val="101"/>
  </w:num>
  <w:num w:numId="47">
    <w:abstractNumId w:val="16"/>
  </w:num>
  <w:num w:numId="48">
    <w:abstractNumId w:val="95"/>
  </w:num>
  <w:num w:numId="49">
    <w:abstractNumId w:val="24"/>
  </w:num>
  <w:num w:numId="50">
    <w:abstractNumId w:val="96"/>
  </w:num>
  <w:num w:numId="51">
    <w:abstractNumId w:val="1"/>
  </w:num>
  <w:num w:numId="52">
    <w:abstractNumId w:val="2"/>
  </w:num>
  <w:num w:numId="53">
    <w:abstractNumId w:val="42"/>
  </w:num>
  <w:num w:numId="54">
    <w:abstractNumId w:val="63"/>
  </w:num>
  <w:num w:numId="55">
    <w:abstractNumId w:val="44"/>
  </w:num>
  <w:num w:numId="56">
    <w:abstractNumId w:val="11"/>
  </w:num>
  <w:num w:numId="57">
    <w:abstractNumId w:val="78"/>
  </w:num>
  <w:num w:numId="58">
    <w:abstractNumId w:val="20"/>
  </w:num>
  <w:num w:numId="59">
    <w:abstractNumId w:val="73"/>
  </w:num>
  <w:num w:numId="60">
    <w:abstractNumId w:val="43"/>
  </w:num>
  <w:num w:numId="61">
    <w:abstractNumId w:val="40"/>
  </w:num>
  <w:num w:numId="62">
    <w:abstractNumId w:val="27"/>
  </w:num>
  <w:num w:numId="63">
    <w:abstractNumId w:val="75"/>
  </w:num>
  <w:num w:numId="64">
    <w:abstractNumId w:val="86"/>
  </w:num>
  <w:num w:numId="65">
    <w:abstractNumId w:val="46"/>
  </w:num>
  <w:num w:numId="66">
    <w:abstractNumId w:val="3"/>
  </w:num>
  <w:num w:numId="67">
    <w:abstractNumId w:val="0"/>
  </w:num>
  <w:num w:numId="68">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4"/>
  </w:num>
  <w:num w:numId="71">
    <w:abstractNumId w:val="29"/>
  </w:num>
  <w:num w:numId="72">
    <w:abstractNumId w:val="19"/>
  </w:num>
  <w:num w:numId="73">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2"/>
  </w:num>
  <w:num w:numId="76">
    <w:abstractNumId w:val="34"/>
  </w:num>
  <w:num w:numId="77">
    <w:abstractNumId w:val="35"/>
  </w:num>
  <w:num w:numId="78">
    <w:abstractNumId w:val="58"/>
  </w:num>
  <w:num w:numId="79">
    <w:abstractNumId w:val="14"/>
  </w:num>
  <w:num w:numId="80">
    <w:abstractNumId w:val="5"/>
  </w:num>
  <w:num w:numId="81">
    <w:abstractNumId w:val="97"/>
  </w:num>
  <w:num w:numId="82">
    <w:abstractNumId w:val="84"/>
  </w:num>
  <w:num w:numId="83">
    <w:abstractNumId w:val="71"/>
  </w:num>
  <w:num w:numId="84">
    <w:abstractNumId w:val="67"/>
  </w:num>
  <w:num w:numId="85">
    <w:abstractNumId w:val="68"/>
  </w:num>
  <w:num w:numId="86">
    <w:abstractNumId w:val="28"/>
  </w:num>
  <w:num w:numId="87">
    <w:abstractNumId w:val="93"/>
  </w:num>
  <w:num w:numId="88">
    <w:abstractNumId w:val="32"/>
  </w:num>
  <w:num w:numId="89">
    <w:abstractNumId w:val="90"/>
  </w:num>
  <w:num w:numId="90">
    <w:abstractNumId w:val="51"/>
  </w:num>
  <w:num w:numId="91">
    <w:abstractNumId w:val="82"/>
  </w:num>
  <w:num w:numId="92">
    <w:abstractNumId w:val="59"/>
  </w:num>
  <w:num w:numId="93">
    <w:abstractNumId w:val="94"/>
  </w:num>
  <w:num w:numId="94">
    <w:abstractNumId w:val="8"/>
  </w:num>
  <w:num w:numId="95">
    <w:abstractNumId w:val="88"/>
  </w:num>
  <w:num w:numId="96">
    <w:abstractNumId w:val="13"/>
  </w:num>
  <w:num w:numId="97">
    <w:abstractNumId w:val="31"/>
  </w:num>
  <w:num w:numId="98">
    <w:abstractNumId w:val="36"/>
  </w:num>
  <w:num w:numId="99">
    <w:abstractNumId w:val="70"/>
  </w:num>
  <w:num w:numId="100">
    <w:abstractNumId w:val="25"/>
  </w:num>
  <w:num w:numId="101">
    <w:abstractNumId w:val="79"/>
  </w:num>
  <w:num w:numId="102">
    <w:abstractNumId w:val="48"/>
  </w:num>
  <w:num w:numId="103">
    <w:abstractNumId w:val="69"/>
  </w:num>
  <w:num w:numId="104">
    <w:abstractNumId w:val="4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8449</TotalTime>
  <Pages>115</Pages>
  <Words>29625</Words>
  <Characters>162943</Characters>
  <Application>Microsoft Office Word</Application>
  <DocSecurity>0</DocSecurity>
  <Lines>1357</Lines>
  <Paragraphs>384</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192184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198</cp:revision>
  <dcterms:created xsi:type="dcterms:W3CDTF">2012-05-27T18:16:00Z</dcterms:created>
  <dcterms:modified xsi:type="dcterms:W3CDTF">2012-11-15T19:51:00Z</dcterms:modified>
</cp:coreProperties>
</file>